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1155D" w14:textId="46AEC731" w:rsidR="00B36688" w:rsidRPr="00B36688" w:rsidRDefault="00BC7C63" w:rsidP="002E1D7C">
      <w:pPr>
        <w:rPr>
          <w:noProof/>
          <w:color w:val="008000"/>
        </w:rPr>
      </w:pPr>
      <w:r>
        <w:t>«</w:t>
      </w:r>
      <w:r w:rsidR="00B36688" w:rsidRPr="00B36688">
        <w:rPr>
          <w:noProof/>
          <w:color w:val="008000"/>
        </w:rPr>
        <w:t xml:space="preserve">IF ANSWERED(Venue)=FALSE OR (Venue != "Federal Court - Western District" AND Venue != "Federal Court - Middle District" </w:t>
      </w:r>
    </w:p>
    <w:p w14:paraId="2CAD903D" w14:textId="7510F916" w:rsidR="002E1D7C" w:rsidRDefault="00B36688" w:rsidP="002E1D7C">
      <w:r w:rsidRPr="00B36688">
        <w:rPr>
          <w:noProof/>
          <w:color w:val="008000"/>
        </w:rPr>
        <w:t>AND Venue != "Federal Court - Eastern District</w:t>
      </w:r>
      <w:proofErr w:type="gramStart"/>
      <w:r w:rsidRPr="00B36688">
        <w:rPr>
          <w:noProof/>
          <w:color w:val="008000"/>
        </w:rPr>
        <w:t>")</w:t>
      </w:r>
      <w:r w:rsidR="00BC7C63">
        <w:t>»</w:t>
      </w:r>
      <w:proofErr w:type="gramEnd"/>
    </w:p>
    <w:p w14:paraId="19834CE1" w14:textId="77777777" w:rsidR="002E1D7C" w:rsidRDefault="002E1D7C" w:rsidP="002E1D7C"/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2E1D7C" w14:paraId="326E57E4" w14:textId="77777777">
        <w:trPr>
          <w:cantSplit/>
          <w:jc w:val="center"/>
        </w:trPr>
        <w:tc>
          <w:tcPr>
            <w:tcW w:w="4680" w:type="dxa"/>
          </w:tcPr>
          <w:p w14:paraId="5D29099C" w14:textId="77777777" w:rsidR="002E1D7C" w:rsidRDefault="002E1D7C">
            <w:r>
              <w:br/>
              <w:t xml:space="preserve">STATE OF </w:t>
            </w:r>
            <w:smartTag w:uri="urn:schemas-microsoft-com:office:smarttags" w:element="place">
              <w:smartTag w:uri="urn:schemas-microsoft-com:office:smarttags" w:element="State">
                <w:r>
                  <w:t>NORTH CAROLINA</w:t>
                </w:r>
              </w:smartTag>
            </w:smartTag>
          </w:p>
          <w:p w14:paraId="0A629684" w14:textId="77777777" w:rsidR="002E1D7C" w:rsidRDefault="002E1D7C"/>
          <w:p w14:paraId="03350E90" w14:textId="77777777" w:rsidR="002E1D7C" w:rsidRDefault="002E1D7C">
            <w:pPr>
              <w:adjustRightInd w:val="0"/>
              <w:spacing w:after="58"/>
            </w:pPr>
            <w:r>
              <w:t>COUNTY OF «</w:t>
            </w:r>
            <w:proofErr w:type="spellStart"/>
            <w:r>
              <w:rPr>
                <w:noProof/>
                <w:color w:val="0000FF"/>
              </w:rPr>
              <w:t>County:LIKE</w:t>
            </w:r>
            <w:proofErr w:type="spellEnd"/>
            <w:r>
              <w:rPr>
                <w:noProof/>
                <w:color w:val="0000FF"/>
              </w:rPr>
              <w:t xml:space="preserve"> THIS</w:t>
            </w:r>
            <w:r>
              <w:t>»</w:t>
            </w:r>
            <w:r>
              <w:fldChar w:fldCharType="begin"/>
            </w:r>
            <w:r>
              <w:instrText xml:space="preserve"> FILLIN "" </w:instrText>
            </w:r>
            <w:r>
              <w:fldChar w:fldCharType="end"/>
            </w:r>
          </w:p>
        </w:tc>
        <w:tc>
          <w:tcPr>
            <w:tcW w:w="4680" w:type="dxa"/>
          </w:tcPr>
          <w:p w14:paraId="257C5E2A" w14:textId="77777777" w:rsidR="002E1D7C" w:rsidRDefault="002E1D7C"/>
          <w:p w14:paraId="2F353F69" w14:textId="77777777" w:rsidR="002E1D7C" w:rsidRDefault="002E1D7C">
            <w:pPr>
              <w:jc w:val="center"/>
            </w:pPr>
            <w:r>
              <w:t>IN THE GENERAL COURT OF JUSTICE</w:t>
            </w:r>
          </w:p>
          <w:p w14:paraId="28CE7AEF" w14:textId="77777777" w:rsidR="002E1D7C" w:rsidRDefault="002E1D7C">
            <w:pPr>
              <w:jc w:val="center"/>
            </w:pPr>
            <w:r>
              <w:t>«</w:t>
            </w:r>
            <w:proofErr w:type="spellStart"/>
            <w:r>
              <w:rPr>
                <w:noProof/>
                <w:color w:val="0000FF"/>
              </w:rPr>
              <w:t>Division:LIKE</w:t>
            </w:r>
            <w:proofErr w:type="spellEnd"/>
            <w:r>
              <w:rPr>
                <w:noProof/>
                <w:color w:val="0000FF"/>
              </w:rPr>
              <w:t xml:space="preserve"> THIS</w:t>
            </w:r>
            <w:r>
              <w:t>»</w:t>
            </w:r>
            <w:r>
              <w:fldChar w:fldCharType="begin"/>
            </w:r>
            <w:r>
              <w:instrText xml:space="preserve"> FILLIN "" </w:instrText>
            </w:r>
            <w:r>
              <w:fldChar w:fldCharType="end"/>
            </w:r>
            <w:r>
              <w:t xml:space="preserve"> COURT DIVISION</w:t>
            </w:r>
          </w:p>
          <w:p w14:paraId="144EE9DC" w14:textId="77777777" w:rsidR="002E1D7C" w:rsidRDefault="002E1D7C">
            <w:pPr>
              <w:adjustRightInd w:val="0"/>
              <w:spacing w:after="58"/>
              <w:jc w:val="center"/>
            </w:pPr>
            <w:r>
              <w:t>«</w:t>
            </w:r>
            <w:r>
              <w:rPr>
                <w:noProof/>
                <w:color w:val="0000FF"/>
              </w:rPr>
              <w:t>Case Number:LIKE THIS</w:t>
            </w:r>
            <w:r>
              <w:t>»</w:t>
            </w:r>
            <w:r>
              <w:fldChar w:fldCharType="begin"/>
            </w:r>
            <w:r>
              <w:instrText xml:space="preserve"> FILLIN "" </w:instrText>
            </w:r>
            <w:r>
              <w:fldChar w:fldCharType="end"/>
            </w:r>
          </w:p>
        </w:tc>
      </w:tr>
    </w:tbl>
    <w:p w14:paraId="4E2E9DCB" w14:textId="77777777" w:rsidR="002E1D7C" w:rsidRDefault="002E1D7C" w:rsidP="002E1D7C">
      <w:pPr>
        <w:rPr>
          <w:vanish/>
        </w:rPr>
      </w:pPr>
    </w:p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500"/>
        <w:gridCol w:w="360"/>
        <w:gridCol w:w="4500"/>
      </w:tblGrid>
      <w:tr w:rsidR="002E1D7C" w14:paraId="0ADE5DFF" w14:textId="77777777">
        <w:trPr>
          <w:cantSplit/>
          <w:trHeight w:val="1137"/>
          <w:jc w:val="center"/>
        </w:trPr>
        <w:tc>
          <w:tcPr>
            <w:tcW w:w="4500" w:type="dxa"/>
            <w:tcBorders>
              <w:top w:val="single" w:sz="6" w:space="0" w:color="000000"/>
              <w:left w:val="single" w:sz="6" w:space="0" w:color="FFFFFF"/>
              <w:bottom w:val="single" w:sz="6" w:space="0" w:color="000000"/>
              <w:right w:val="dotDotDash" w:sz="4" w:space="0" w:color="auto"/>
            </w:tcBorders>
          </w:tcPr>
          <w:p w14:paraId="6D685806" w14:textId="77777777" w:rsidR="002E1D7C" w:rsidRDefault="002E1D7C"/>
          <w:p w14:paraId="5705D1DE" w14:textId="77777777" w:rsidR="002E1D7C" w:rsidRDefault="002E1D7C">
            <w:r>
              <w:t>«</w:t>
            </w:r>
            <w:r>
              <w:rPr>
                <w:noProof/>
                <w:color w:val="0000FF"/>
              </w:rPr>
              <w:t>Party A:LIKE THIS</w:t>
            </w:r>
            <w:r>
              <w:t>»</w:t>
            </w:r>
            <w:r>
              <w:fldChar w:fldCharType="begin"/>
            </w:r>
            <w:r>
              <w:instrText xml:space="preserve"> FILLIN "" </w:instrText>
            </w:r>
            <w:r>
              <w:fldChar w:fldCharType="end"/>
            </w:r>
            <w:r>
              <w:t>,</w:t>
            </w:r>
          </w:p>
          <w:p w14:paraId="15511CE0" w14:textId="77777777" w:rsidR="002E1D7C" w:rsidRDefault="002E1D7C"/>
          <w:p w14:paraId="63CD6E14" w14:textId="77777777" w:rsidR="002E1D7C" w:rsidRDefault="002E1D7C">
            <w:pPr>
              <w:ind w:firstLine="720"/>
            </w:pPr>
            <w:r>
              <w:t>«</w:t>
            </w:r>
            <w:r>
              <w:rPr>
                <w:noProof/>
                <w:color w:val="0000FF"/>
              </w:rPr>
              <w:t>Party A Type</w:t>
            </w:r>
            <w:r>
              <w:t>»</w:t>
            </w:r>
            <w:r>
              <w:fldChar w:fldCharType="begin"/>
            </w:r>
            <w:r>
              <w:instrText xml:space="preserve"> FILLIN "s" </w:instrText>
            </w:r>
            <w:r>
              <w:fldChar w:fldCharType="end"/>
            </w:r>
            <w:r>
              <w:t>,</w:t>
            </w:r>
          </w:p>
          <w:p w14:paraId="5B04D1A7" w14:textId="77777777" w:rsidR="002E1D7C" w:rsidRDefault="002E1D7C"/>
          <w:p w14:paraId="62EBCC15" w14:textId="77777777" w:rsidR="002E1D7C" w:rsidRDefault="0059758B">
            <w:r>
              <w:t>v</w:t>
            </w:r>
            <w:r w:rsidR="002E1D7C">
              <w:t>.</w:t>
            </w:r>
          </w:p>
          <w:p w14:paraId="0B01285C" w14:textId="77777777" w:rsidR="002E1D7C" w:rsidRDefault="002E1D7C"/>
          <w:p w14:paraId="46760605" w14:textId="77777777" w:rsidR="002E1D7C" w:rsidRDefault="002E1D7C">
            <w:r>
              <w:t>«</w:t>
            </w:r>
            <w:r>
              <w:rPr>
                <w:noProof/>
                <w:color w:val="0000FF"/>
              </w:rPr>
              <w:t>Party B:LIKE THIS</w:t>
            </w:r>
            <w:r>
              <w:t>»</w:t>
            </w:r>
            <w:r>
              <w:fldChar w:fldCharType="begin"/>
            </w:r>
            <w:r>
              <w:instrText xml:space="preserve"> FILLIN "" </w:instrText>
            </w:r>
            <w:r>
              <w:fldChar w:fldCharType="end"/>
            </w:r>
            <w:r>
              <w:t>,</w:t>
            </w:r>
          </w:p>
          <w:p w14:paraId="38D1DB4A" w14:textId="77777777" w:rsidR="002E1D7C" w:rsidRDefault="002E1D7C"/>
          <w:p w14:paraId="65D667D1" w14:textId="77777777" w:rsidR="002E1D7C" w:rsidRDefault="002E1D7C">
            <w:pPr>
              <w:spacing w:after="58"/>
            </w:pPr>
            <w:r>
              <w:tab/>
              <w:t>«</w:t>
            </w:r>
            <w:r>
              <w:rPr>
                <w:noProof/>
                <w:color w:val="0000FF"/>
              </w:rPr>
              <w:t xml:space="preserve">Party B </w:t>
            </w:r>
            <w:proofErr w:type="spellStart"/>
            <w:r>
              <w:rPr>
                <w:noProof/>
                <w:color w:val="0000FF"/>
              </w:rPr>
              <w:t>Type</w:t>
            </w:r>
            <w:r>
              <w:t>»«</w:t>
            </w:r>
            <w:r>
              <w:rPr>
                <w:noProof/>
                <w:color w:val="008000"/>
              </w:rPr>
              <w:t>IF</w:t>
            </w:r>
            <w:proofErr w:type="spellEnd"/>
            <w:r>
              <w:rPr>
                <w:noProof/>
                <w:color w:val="008000"/>
              </w:rPr>
              <w:t xml:space="preserve"> ANSWERED( Party C )</w:t>
            </w:r>
            <w:r>
              <w:t>».</w:t>
            </w:r>
          </w:p>
          <w:p w14:paraId="6D59B722" w14:textId="77777777" w:rsidR="002E1D7C" w:rsidRDefault="002E1D7C">
            <w:pPr>
              <w:spacing w:after="58"/>
            </w:pPr>
          </w:p>
          <w:p w14:paraId="25D37702" w14:textId="77777777" w:rsidR="002E1D7C" w:rsidRDefault="002E1D7C">
            <w:pPr>
              <w:spacing w:after="58"/>
            </w:pPr>
            <w:r>
              <w:t>«</w:t>
            </w:r>
            <w:r>
              <w:rPr>
                <w:noProof/>
                <w:color w:val="0000FF"/>
              </w:rPr>
              <w:t>Party C Status</w:t>
            </w:r>
            <w:r>
              <w:t>»</w:t>
            </w:r>
          </w:p>
          <w:p w14:paraId="3C8951AE" w14:textId="77777777" w:rsidR="002E1D7C" w:rsidRDefault="002E1D7C">
            <w:pPr>
              <w:spacing w:after="58"/>
            </w:pPr>
          </w:p>
          <w:p w14:paraId="7B0F64C3" w14:textId="77777777" w:rsidR="002E1D7C" w:rsidRDefault="002E1D7C">
            <w:pPr>
              <w:spacing w:after="58"/>
            </w:pPr>
            <w:r>
              <w:t>«</w:t>
            </w:r>
            <w:r>
              <w:rPr>
                <w:noProof/>
                <w:color w:val="0000FF"/>
              </w:rPr>
              <w:t xml:space="preserve">Party C:LIKE </w:t>
            </w:r>
            <w:proofErr w:type="gramStart"/>
            <w:r>
              <w:rPr>
                <w:noProof/>
                <w:color w:val="0000FF"/>
              </w:rPr>
              <w:t>THIS</w:t>
            </w:r>
            <w:r>
              <w:t>»,</w:t>
            </w:r>
            <w:proofErr w:type="gramEnd"/>
          </w:p>
          <w:p w14:paraId="189983E7" w14:textId="77777777" w:rsidR="002E1D7C" w:rsidRDefault="002E1D7C">
            <w:pPr>
              <w:spacing w:after="58"/>
            </w:pPr>
          </w:p>
          <w:p w14:paraId="54660085" w14:textId="77777777" w:rsidR="002E1D7C" w:rsidRDefault="002E1D7C">
            <w:pPr>
              <w:spacing w:after="58"/>
            </w:pPr>
            <w:r>
              <w:tab/>
              <w:t>«</w:t>
            </w:r>
            <w:r>
              <w:rPr>
                <w:noProof/>
                <w:color w:val="0000FF"/>
              </w:rPr>
              <w:t xml:space="preserve">Party C </w:t>
            </w:r>
            <w:proofErr w:type="spellStart"/>
            <w:r>
              <w:rPr>
                <w:noProof/>
                <w:color w:val="0000FF"/>
              </w:rPr>
              <w:t>Type</w:t>
            </w:r>
            <w:r>
              <w:t>»«</w:t>
            </w:r>
            <w:r>
              <w:rPr>
                <w:noProof/>
                <w:color w:val="008000"/>
              </w:rPr>
              <w:t>END</w:t>
            </w:r>
            <w:proofErr w:type="spellEnd"/>
            <w:r>
              <w:rPr>
                <w:noProof/>
                <w:color w:val="008000"/>
              </w:rPr>
              <w:t xml:space="preserve"> IF</w:t>
            </w:r>
            <w:r>
              <w:t>»«</w:t>
            </w:r>
            <w:r>
              <w:rPr>
                <w:noProof/>
                <w:color w:val="008000"/>
              </w:rPr>
              <w:t>IF ANSWERED( Party D )</w:t>
            </w:r>
            <w:r>
              <w:t>»,</w:t>
            </w:r>
          </w:p>
          <w:p w14:paraId="682ED2B8" w14:textId="77777777" w:rsidR="002E1D7C" w:rsidRDefault="002E1D7C">
            <w:pPr>
              <w:spacing w:after="58"/>
            </w:pPr>
          </w:p>
          <w:p w14:paraId="6756C5F7" w14:textId="77777777" w:rsidR="002E1D7C" w:rsidRDefault="002E1D7C">
            <w:pPr>
              <w:spacing w:after="58"/>
            </w:pPr>
            <w:r>
              <w:t>v.</w:t>
            </w:r>
          </w:p>
          <w:p w14:paraId="06F58EDE" w14:textId="77777777" w:rsidR="002E1D7C" w:rsidRDefault="002E1D7C">
            <w:pPr>
              <w:spacing w:after="58"/>
            </w:pPr>
          </w:p>
          <w:p w14:paraId="157690F9" w14:textId="77777777" w:rsidR="002E1D7C" w:rsidRDefault="002E1D7C">
            <w:pPr>
              <w:spacing w:after="58"/>
            </w:pPr>
            <w:r>
              <w:t>«</w:t>
            </w:r>
            <w:r>
              <w:rPr>
                <w:noProof/>
                <w:color w:val="0000FF"/>
              </w:rPr>
              <w:t xml:space="preserve">Party D:LIKE </w:t>
            </w:r>
            <w:proofErr w:type="gramStart"/>
            <w:r>
              <w:rPr>
                <w:noProof/>
                <w:color w:val="0000FF"/>
              </w:rPr>
              <w:t>THIS</w:t>
            </w:r>
            <w:r>
              <w:t>»,</w:t>
            </w:r>
            <w:proofErr w:type="gramEnd"/>
          </w:p>
          <w:p w14:paraId="00A46E63" w14:textId="77777777" w:rsidR="002E1D7C" w:rsidRDefault="002E1D7C">
            <w:pPr>
              <w:spacing w:after="58"/>
            </w:pPr>
          </w:p>
          <w:p w14:paraId="3F2B7BD8" w14:textId="77777777" w:rsidR="002E1D7C" w:rsidRDefault="002E1D7C">
            <w:pPr>
              <w:adjustRightInd w:val="0"/>
              <w:spacing w:after="58"/>
            </w:pPr>
            <w:r>
              <w:tab/>
              <w:t>«</w:t>
            </w:r>
            <w:r>
              <w:rPr>
                <w:noProof/>
                <w:color w:val="0000FF"/>
              </w:rPr>
              <w:t xml:space="preserve">Party D </w:t>
            </w:r>
            <w:proofErr w:type="spellStart"/>
            <w:r>
              <w:rPr>
                <w:noProof/>
                <w:color w:val="0000FF"/>
              </w:rPr>
              <w:t>Type</w:t>
            </w:r>
            <w:r>
              <w:t>»«</w:t>
            </w:r>
            <w:r>
              <w:rPr>
                <w:noProof/>
                <w:color w:val="008000"/>
              </w:rPr>
              <w:t>END</w:t>
            </w:r>
            <w:proofErr w:type="spellEnd"/>
            <w:r>
              <w:rPr>
                <w:noProof/>
                <w:color w:val="008000"/>
              </w:rPr>
              <w:t xml:space="preserve"> IF</w:t>
            </w:r>
            <w:r>
              <w:t>».</w:t>
            </w:r>
          </w:p>
        </w:tc>
        <w:tc>
          <w:tcPr>
            <w:tcW w:w="360" w:type="dxa"/>
            <w:tcBorders>
              <w:top w:val="single" w:sz="6" w:space="0" w:color="FFFFFF"/>
              <w:left w:val="dotDotDash" w:sz="4" w:space="0" w:color="auto"/>
              <w:bottom w:val="single" w:sz="6" w:space="0" w:color="FFFFFF"/>
              <w:right w:val="single" w:sz="6" w:space="0" w:color="FFFFFF"/>
            </w:tcBorders>
          </w:tcPr>
          <w:p w14:paraId="023AE9EF" w14:textId="77777777" w:rsidR="002E1D7C" w:rsidRDefault="002E1D7C">
            <w:pPr>
              <w:adjustRightInd w:val="0"/>
              <w:spacing w:after="58"/>
            </w:pPr>
          </w:p>
        </w:tc>
        <w:tc>
          <w:tcPr>
            <w:tcW w:w="4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292D3A4F" w14:textId="77777777" w:rsidR="002E1D7C" w:rsidRDefault="002E1D7C"/>
          <w:p w14:paraId="4722C34A" w14:textId="77777777" w:rsidR="002E1D7C" w:rsidRDefault="002E1D7C"/>
          <w:p w14:paraId="1BAACF84" w14:textId="77777777" w:rsidR="002E1D7C" w:rsidRDefault="002E1D7C"/>
          <w:p w14:paraId="02E7C86F" w14:textId="77777777" w:rsidR="002E1D7C" w:rsidRDefault="002E1D7C"/>
          <w:p w14:paraId="1100F6C3" w14:textId="77777777" w:rsidR="002E1D7C" w:rsidRDefault="002E1D7C"/>
          <w:p w14:paraId="6D073F4D" w14:textId="77777777" w:rsidR="002E1D7C" w:rsidRDefault="002E1D7C" w:rsidP="002E1D7C">
            <w:pPr>
              <w:autoSpaceDE w:val="0"/>
              <w:autoSpaceDN w:val="0"/>
              <w:adjustRightInd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MOTION FOR EXTENSION OF TIME TO RESPOND TO PLAINTIFF'S DISCOVERY</w:t>
            </w:r>
            <w:r w:rsidRPr="00994100">
              <w:rPr>
                <w:b/>
                <w:bCs/>
                <w:u w:val="single"/>
              </w:rPr>
              <w:t xml:space="preserve"> </w:t>
            </w:r>
            <w:r>
              <w:rPr>
                <w:b/>
                <w:bCs/>
                <w:u w:val="single"/>
              </w:rPr>
              <w:t>REQUEST</w:t>
            </w:r>
          </w:p>
          <w:p w14:paraId="4A14611C" w14:textId="77777777" w:rsidR="002E1D7C" w:rsidRDefault="002E1D7C" w:rsidP="002E1D7C">
            <w:pPr>
              <w:adjustRightInd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(MEOT)</w:t>
            </w:r>
            <w:r>
              <w:rPr>
                <w:b/>
                <w:bCs/>
                <w:u w:val="single"/>
              </w:rPr>
              <w:fldChar w:fldCharType="begin"/>
            </w:r>
            <w:r>
              <w:rPr>
                <w:b/>
                <w:bCs/>
                <w:u w:val="single"/>
              </w:rPr>
              <w:instrText xml:space="preserve"> FILLIN "" </w:instrText>
            </w:r>
            <w:r>
              <w:rPr>
                <w:b/>
                <w:bCs/>
                <w:u w:val="single"/>
              </w:rPr>
              <w:fldChar w:fldCharType="end"/>
            </w:r>
          </w:p>
        </w:tc>
      </w:tr>
    </w:tbl>
    <w:p w14:paraId="0FC8A58E" w14:textId="77777777" w:rsidR="002E1D7C" w:rsidRDefault="002E1D7C" w:rsidP="002E1D7C">
      <w:pPr>
        <w:tabs>
          <w:tab w:val="left" w:pos="748"/>
        </w:tabs>
        <w:spacing w:line="480" w:lineRule="auto"/>
        <w:jc w:val="both"/>
      </w:pPr>
    </w:p>
    <w:p w14:paraId="1F83E89E" w14:textId="77777777" w:rsidR="00B36688" w:rsidRPr="00B36688" w:rsidRDefault="002E1D7C" w:rsidP="002E1D7C">
      <w:pPr>
        <w:rPr>
          <w:noProof/>
          <w:color w:val="008000"/>
        </w:rPr>
      </w:pPr>
      <w:r>
        <w:t>«</w:t>
      </w:r>
      <w:r>
        <w:rPr>
          <w:noProof/>
          <w:color w:val="008000"/>
        </w:rPr>
        <w:t>END IF</w:t>
      </w:r>
      <w:r>
        <w:t>»«</w:t>
      </w:r>
      <w:r w:rsidR="00B36688" w:rsidRPr="00B36688">
        <w:rPr>
          <w:noProof/>
          <w:color w:val="008000"/>
        </w:rPr>
        <w:t xml:space="preserve">IF ANSWERED( Venue )= TRUE </w:t>
      </w:r>
    </w:p>
    <w:p w14:paraId="227FB96F" w14:textId="77777777" w:rsidR="00B36688" w:rsidRPr="00B36688" w:rsidRDefault="00B36688" w:rsidP="002E1D7C">
      <w:pPr>
        <w:rPr>
          <w:noProof/>
          <w:color w:val="008000"/>
        </w:rPr>
      </w:pPr>
      <w:r w:rsidRPr="00B36688">
        <w:rPr>
          <w:noProof/>
          <w:color w:val="008000"/>
        </w:rPr>
        <w:t xml:space="preserve">AND (Venue = "Federal Court - Eastern District" </w:t>
      </w:r>
    </w:p>
    <w:p w14:paraId="18F9AE78" w14:textId="77777777" w:rsidR="00B36688" w:rsidRPr="00B36688" w:rsidRDefault="00B36688" w:rsidP="002E1D7C">
      <w:pPr>
        <w:rPr>
          <w:noProof/>
          <w:color w:val="008000"/>
        </w:rPr>
      </w:pPr>
      <w:r w:rsidRPr="00B36688">
        <w:rPr>
          <w:noProof/>
          <w:color w:val="008000"/>
        </w:rPr>
        <w:t xml:space="preserve">OR Venue = "Federal Court - Western District" </w:t>
      </w:r>
    </w:p>
    <w:p w14:paraId="3DA6EE96" w14:textId="77777777" w:rsidR="002E1D7C" w:rsidRDefault="00B36688" w:rsidP="002E1D7C">
      <w:r w:rsidRPr="00B36688">
        <w:rPr>
          <w:noProof/>
          <w:color w:val="008000"/>
        </w:rPr>
        <w:t>OR Venue = "Federal Court - Middle District</w:t>
      </w:r>
      <w:proofErr w:type="gramStart"/>
      <w:r w:rsidRPr="00B36688">
        <w:rPr>
          <w:noProof/>
          <w:color w:val="008000"/>
        </w:rPr>
        <w:t>")</w:t>
      </w:r>
      <w:r w:rsidR="002E1D7C">
        <w:t>»</w:t>
      </w:r>
      <w:proofErr w:type="gramEnd"/>
    </w:p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2E1D7C" w14:paraId="30114FA9" w14:textId="77777777">
        <w:trPr>
          <w:cantSplit/>
          <w:jc w:val="center"/>
        </w:trPr>
        <w:tc>
          <w:tcPr>
            <w:tcW w:w="93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81BC4C9" w14:textId="77777777" w:rsidR="002E1D7C" w:rsidRDefault="002E1D7C">
            <w:pPr>
              <w:jc w:val="center"/>
            </w:pPr>
            <w:r>
              <w:lastRenderedPageBreak/>
              <w:t>IN THE UNITED STATES DISTRICT COURT</w:t>
            </w:r>
          </w:p>
          <w:p w14:paraId="6C593A1E" w14:textId="77777777" w:rsidR="002E1D7C" w:rsidRDefault="00B36688">
            <w:pPr>
              <w:jc w:val="center"/>
            </w:pPr>
            <w:r>
              <w:t>IN THE «</w:t>
            </w:r>
            <w:r w:rsidRPr="008E6C02">
              <w:rPr>
                <w:noProof/>
                <w:color w:val="008000"/>
              </w:rPr>
              <w:t>IF Venue = "Federal Court - Eastern District"</w:t>
            </w:r>
            <w:r>
              <w:t>»</w:t>
            </w:r>
            <w:r>
              <w:rPr>
                <w:caps/>
              </w:rPr>
              <w:t>EASTERN«</w:t>
            </w:r>
            <w:r w:rsidRPr="008E6C02">
              <w:rPr>
                <w:caps/>
                <w:noProof/>
                <w:color w:val="008000"/>
              </w:rPr>
              <w:t>END IF</w:t>
            </w:r>
            <w:r>
              <w:rPr>
                <w:caps/>
              </w:rPr>
              <w:t xml:space="preserve">» </w:t>
            </w:r>
            <w:r>
              <w:t>«</w:t>
            </w:r>
            <w:r w:rsidRPr="008E6C02">
              <w:rPr>
                <w:noProof/>
                <w:color w:val="008000"/>
              </w:rPr>
              <w:t>IF Venue = "Federal Court - Western District"</w:t>
            </w:r>
            <w:r>
              <w:t>»</w:t>
            </w:r>
            <w:r>
              <w:rPr>
                <w:caps/>
              </w:rPr>
              <w:t>WESTERN«</w:t>
            </w:r>
            <w:r w:rsidRPr="008E6C02">
              <w:rPr>
                <w:caps/>
                <w:noProof/>
                <w:color w:val="008000"/>
              </w:rPr>
              <w:t>END IF</w:t>
            </w:r>
            <w:r>
              <w:rPr>
                <w:caps/>
              </w:rPr>
              <w:t>»</w:t>
            </w:r>
            <w:r>
              <w:t>«</w:t>
            </w:r>
            <w:r w:rsidRPr="008E6C02">
              <w:rPr>
                <w:noProof/>
                <w:color w:val="008000"/>
              </w:rPr>
              <w:t>IF Venue = "Federal Court - Middle District"</w:t>
            </w:r>
            <w:r>
              <w:t>»</w:t>
            </w:r>
            <w:r>
              <w:rPr>
                <w:caps/>
              </w:rPr>
              <w:t>MIDDLE«</w:t>
            </w:r>
            <w:r w:rsidRPr="008E6C02">
              <w:rPr>
                <w:caps/>
                <w:noProof/>
                <w:color w:val="008000"/>
              </w:rPr>
              <w:t>END IF</w:t>
            </w:r>
            <w:r>
              <w:rPr>
                <w:caps/>
              </w:rPr>
              <w:t>» DISTRICT</w:t>
            </w:r>
            <w:r>
              <w:t xml:space="preserve"> </w:t>
            </w:r>
            <w:r w:rsidR="002E1D7C">
              <w:t>OF NORTH CAROLINA</w:t>
            </w:r>
          </w:p>
          <w:p w14:paraId="36178EB4" w14:textId="77777777" w:rsidR="002E1D7C" w:rsidRDefault="002E1D7C">
            <w:pPr>
              <w:jc w:val="center"/>
            </w:pPr>
            <w:r>
              <w:t>«</w:t>
            </w:r>
            <w:proofErr w:type="spellStart"/>
            <w:r>
              <w:rPr>
                <w:noProof/>
                <w:color w:val="0000FF"/>
              </w:rPr>
              <w:t>Division:LIKE</w:t>
            </w:r>
            <w:proofErr w:type="spellEnd"/>
            <w:r>
              <w:rPr>
                <w:noProof/>
                <w:color w:val="0000FF"/>
              </w:rPr>
              <w:t xml:space="preserve"> THIS</w:t>
            </w:r>
            <w:r>
              <w:t>»</w:t>
            </w:r>
          </w:p>
          <w:p w14:paraId="40CA6855" w14:textId="77777777" w:rsidR="002E1D7C" w:rsidRDefault="002E1D7C">
            <w:pPr>
              <w:adjustRightInd w:val="0"/>
              <w:spacing w:after="58"/>
              <w:jc w:val="center"/>
            </w:pPr>
            <w:r>
              <w:t xml:space="preserve">CIVIL ACTION </w:t>
            </w:r>
            <w:proofErr w:type="gramStart"/>
            <w:r>
              <w:t>NO. «</w:t>
            </w:r>
            <w:proofErr w:type="gramEnd"/>
            <w:r>
              <w:rPr>
                <w:noProof/>
                <w:color w:val="0000FF"/>
              </w:rPr>
              <w:t>Case Number</w:t>
            </w:r>
            <w:r>
              <w:t>»</w:t>
            </w:r>
            <w:r>
              <w:fldChar w:fldCharType="begin"/>
            </w:r>
            <w:r>
              <w:instrText xml:space="preserve"> FILLIN "" </w:instrText>
            </w:r>
            <w:r>
              <w:fldChar w:fldCharType="end"/>
            </w:r>
          </w:p>
        </w:tc>
      </w:tr>
    </w:tbl>
    <w:p w14:paraId="2329C483" w14:textId="77777777" w:rsidR="002E1D7C" w:rsidRDefault="002E1D7C" w:rsidP="002E1D7C">
      <w:pPr>
        <w:rPr>
          <w:vanish/>
        </w:rPr>
      </w:pPr>
    </w:p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500"/>
        <w:gridCol w:w="360"/>
        <w:gridCol w:w="4500"/>
      </w:tblGrid>
      <w:tr w:rsidR="002E1D7C" w14:paraId="19870CB5" w14:textId="77777777">
        <w:trPr>
          <w:cantSplit/>
          <w:trHeight w:val="1137"/>
          <w:jc w:val="center"/>
        </w:trPr>
        <w:tc>
          <w:tcPr>
            <w:tcW w:w="4500" w:type="dxa"/>
            <w:tcBorders>
              <w:top w:val="single" w:sz="6" w:space="0" w:color="000000"/>
              <w:left w:val="single" w:sz="6" w:space="0" w:color="FFFFFF"/>
              <w:bottom w:val="single" w:sz="6" w:space="0" w:color="000000"/>
              <w:right w:val="dotDotDash" w:sz="4" w:space="0" w:color="auto"/>
            </w:tcBorders>
          </w:tcPr>
          <w:p w14:paraId="14649F53" w14:textId="77777777" w:rsidR="002E1D7C" w:rsidRDefault="002E1D7C"/>
          <w:p w14:paraId="7340DC6F" w14:textId="77777777" w:rsidR="002E1D7C" w:rsidRDefault="002E1D7C">
            <w:r>
              <w:t>«</w:t>
            </w:r>
            <w:r>
              <w:rPr>
                <w:noProof/>
                <w:color w:val="0000FF"/>
              </w:rPr>
              <w:t>Party A:LIKE THIS</w:t>
            </w:r>
            <w:r>
              <w:t>»</w:t>
            </w:r>
            <w:r>
              <w:fldChar w:fldCharType="begin"/>
            </w:r>
            <w:r>
              <w:instrText xml:space="preserve"> FILLIN "" </w:instrText>
            </w:r>
            <w:r>
              <w:fldChar w:fldCharType="end"/>
            </w:r>
            <w:r>
              <w:t>,</w:t>
            </w:r>
          </w:p>
          <w:p w14:paraId="1A5591C0" w14:textId="77777777" w:rsidR="002E1D7C" w:rsidRDefault="002E1D7C"/>
          <w:p w14:paraId="5FC53D4D" w14:textId="77777777" w:rsidR="002E1D7C" w:rsidRDefault="002E1D7C">
            <w:pPr>
              <w:ind w:firstLine="720"/>
            </w:pPr>
            <w:r>
              <w:t>«</w:t>
            </w:r>
            <w:r>
              <w:rPr>
                <w:noProof/>
                <w:color w:val="0000FF"/>
              </w:rPr>
              <w:t>Party A Type</w:t>
            </w:r>
            <w:r>
              <w:t>»</w:t>
            </w:r>
            <w:r>
              <w:fldChar w:fldCharType="begin"/>
            </w:r>
            <w:r>
              <w:instrText xml:space="preserve"> FILLIN "s" </w:instrText>
            </w:r>
            <w:r>
              <w:fldChar w:fldCharType="end"/>
            </w:r>
            <w:r>
              <w:t>,</w:t>
            </w:r>
          </w:p>
          <w:p w14:paraId="2CCDA8E9" w14:textId="77777777" w:rsidR="002E1D7C" w:rsidRDefault="002E1D7C"/>
          <w:p w14:paraId="68D5C8BC" w14:textId="77777777" w:rsidR="002E1D7C" w:rsidRDefault="002E1D7C">
            <w:r>
              <w:t>v.</w:t>
            </w:r>
          </w:p>
          <w:p w14:paraId="6C82C92F" w14:textId="77777777" w:rsidR="002E1D7C" w:rsidRDefault="002E1D7C"/>
          <w:p w14:paraId="706CF7B3" w14:textId="77777777" w:rsidR="002E1D7C" w:rsidRDefault="002E1D7C">
            <w:r>
              <w:t>«</w:t>
            </w:r>
            <w:r>
              <w:rPr>
                <w:noProof/>
                <w:color w:val="0000FF"/>
              </w:rPr>
              <w:t>Party B:LIKE THIS</w:t>
            </w:r>
            <w:r>
              <w:t>»</w:t>
            </w:r>
            <w:r>
              <w:fldChar w:fldCharType="begin"/>
            </w:r>
            <w:r>
              <w:instrText xml:space="preserve"> FILLIN "" </w:instrText>
            </w:r>
            <w:r>
              <w:fldChar w:fldCharType="end"/>
            </w:r>
            <w:r>
              <w:t>,</w:t>
            </w:r>
          </w:p>
          <w:p w14:paraId="1F676FF6" w14:textId="77777777" w:rsidR="002E1D7C" w:rsidRDefault="002E1D7C"/>
          <w:p w14:paraId="5E3EF36D" w14:textId="77777777" w:rsidR="002E1D7C" w:rsidRDefault="002E1D7C">
            <w:pPr>
              <w:spacing w:after="58"/>
            </w:pPr>
            <w:r>
              <w:tab/>
              <w:t>«</w:t>
            </w:r>
            <w:r>
              <w:rPr>
                <w:noProof/>
                <w:color w:val="0000FF"/>
              </w:rPr>
              <w:t xml:space="preserve">Party B </w:t>
            </w:r>
            <w:proofErr w:type="spellStart"/>
            <w:r>
              <w:rPr>
                <w:noProof/>
                <w:color w:val="0000FF"/>
              </w:rPr>
              <w:t>Type</w:t>
            </w:r>
            <w:r>
              <w:t>»«</w:t>
            </w:r>
            <w:r>
              <w:rPr>
                <w:noProof/>
                <w:color w:val="008000"/>
              </w:rPr>
              <w:t>IF</w:t>
            </w:r>
            <w:proofErr w:type="spellEnd"/>
            <w:r>
              <w:rPr>
                <w:noProof/>
                <w:color w:val="008000"/>
              </w:rPr>
              <w:t xml:space="preserve"> ANSWERED( Party C )</w:t>
            </w:r>
            <w:r>
              <w:t>».</w:t>
            </w:r>
          </w:p>
          <w:p w14:paraId="300D8C3E" w14:textId="77777777" w:rsidR="002E1D7C" w:rsidRDefault="002E1D7C">
            <w:pPr>
              <w:spacing w:after="58"/>
            </w:pPr>
          </w:p>
          <w:p w14:paraId="12C9F2BB" w14:textId="77777777" w:rsidR="002E1D7C" w:rsidRDefault="002E1D7C">
            <w:pPr>
              <w:spacing w:after="58"/>
            </w:pPr>
            <w:r>
              <w:t>«</w:t>
            </w:r>
            <w:r>
              <w:rPr>
                <w:noProof/>
                <w:color w:val="0000FF"/>
              </w:rPr>
              <w:t>Party C Status</w:t>
            </w:r>
            <w:r>
              <w:t>»</w:t>
            </w:r>
          </w:p>
          <w:p w14:paraId="687198FE" w14:textId="77777777" w:rsidR="002E1D7C" w:rsidRDefault="002E1D7C">
            <w:pPr>
              <w:spacing w:after="58"/>
            </w:pPr>
          </w:p>
          <w:p w14:paraId="690736CA" w14:textId="77777777" w:rsidR="002E1D7C" w:rsidRDefault="002E1D7C">
            <w:pPr>
              <w:spacing w:after="58"/>
            </w:pPr>
            <w:r>
              <w:t>«</w:t>
            </w:r>
            <w:r>
              <w:rPr>
                <w:noProof/>
                <w:color w:val="0000FF"/>
              </w:rPr>
              <w:t xml:space="preserve">Party C:LIKE </w:t>
            </w:r>
            <w:proofErr w:type="gramStart"/>
            <w:r>
              <w:rPr>
                <w:noProof/>
                <w:color w:val="0000FF"/>
              </w:rPr>
              <w:t>THIS</w:t>
            </w:r>
            <w:r>
              <w:t>»,</w:t>
            </w:r>
            <w:proofErr w:type="gramEnd"/>
          </w:p>
          <w:p w14:paraId="54CDE083" w14:textId="77777777" w:rsidR="002E1D7C" w:rsidRDefault="002E1D7C">
            <w:pPr>
              <w:spacing w:after="58"/>
            </w:pPr>
          </w:p>
          <w:p w14:paraId="792AE877" w14:textId="77777777" w:rsidR="002E1D7C" w:rsidRDefault="002E1D7C">
            <w:pPr>
              <w:spacing w:after="58"/>
            </w:pPr>
            <w:r>
              <w:tab/>
              <w:t>«</w:t>
            </w:r>
            <w:r>
              <w:rPr>
                <w:noProof/>
                <w:color w:val="0000FF"/>
              </w:rPr>
              <w:t xml:space="preserve">Party C </w:t>
            </w:r>
            <w:proofErr w:type="spellStart"/>
            <w:r>
              <w:rPr>
                <w:noProof/>
                <w:color w:val="0000FF"/>
              </w:rPr>
              <w:t>Type</w:t>
            </w:r>
            <w:r>
              <w:t>»«</w:t>
            </w:r>
            <w:r>
              <w:rPr>
                <w:noProof/>
                <w:color w:val="008000"/>
              </w:rPr>
              <w:t>END</w:t>
            </w:r>
            <w:proofErr w:type="spellEnd"/>
            <w:r>
              <w:rPr>
                <w:noProof/>
                <w:color w:val="008000"/>
              </w:rPr>
              <w:t xml:space="preserve"> IF</w:t>
            </w:r>
            <w:r>
              <w:t>»«</w:t>
            </w:r>
            <w:r>
              <w:rPr>
                <w:noProof/>
                <w:color w:val="008000"/>
              </w:rPr>
              <w:t>IF ANSWERED( Party D )</w:t>
            </w:r>
            <w:r>
              <w:t>»,</w:t>
            </w:r>
          </w:p>
          <w:p w14:paraId="7E250620" w14:textId="77777777" w:rsidR="002E1D7C" w:rsidRDefault="002E1D7C">
            <w:pPr>
              <w:spacing w:after="58"/>
            </w:pPr>
          </w:p>
          <w:p w14:paraId="6D690537" w14:textId="77777777" w:rsidR="002E1D7C" w:rsidRDefault="002E1D7C">
            <w:pPr>
              <w:spacing w:after="58"/>
            </w:pPr>
            <w:r>
              <w:t>v.</w:t>
            </w:r>
          </w:p>
          <w:p w14:paraId="70F9F81A" w14:textId="77777777" w:rsidR="002E1D7C" w:rsidRDefault="002E1D7C">
            <w:pPr>
              <w:spacing w:after="58"/>
            </w:pPr>
          </w:p>
          <w:p w14:paraId="40AFF7A7" w14:textId="77777777" w:rsidR="002E1D7C" w:rsidRDefault="002E1D7C">
            <w:pPr>
              <w:spacing w:after="58"/>
            </w:pPr>
            <w:r>
              <w:t>«</w:t>
            </w:r>
            <w:r>
              <w:rPr>
                <w:noProof/>
                <w:color w:val="0000FF"/>
              </w:rPr>
              <w:t xml:space="preserve">Party D:LIKE </w:t>
            </w:r>
            <w:proofErr w:type="gramStart"/>
            <w:r>
              <w:rPr>
                <w:noProof/>
                <w:color w:val="0000FF"/>
              </w:rPr>
              <w:t>THIS</w:t>
            </w:r>
            <w:r>
              <w:t>»,</w:t>
            </w:r>
            <w:proofErr w:type="gramEnd"/>
          </w:p>
          <w:p w14:paraId="39BCA566" w14:textId="77777777" w:rsidR="002E1D7C" w:rsidRDefault="002E1D7C">
            <w:pPr>
              <w:spacing w:after="58"/>
            </w:pPr>
          </w:p>
          <w:p w14:paraId="15220AD5" w14:textId="77777777" w:rsidR="002E1D7C" w:rsidRDefault="002E1D7C">
            <w:pPr>
              <w:adjustRightInd w:val="0"/>
              <w:spacing w:after="58"/>
            </w:pPr>
            <w:r>
              <w:tab/>
              <w:t>«</w:t>
            </w:r>
            <w:r>
              <w:rPr>
                <w:noProof/>
                <w:color w:val="0000FF"/>
              </w:rPr>
              <w:t xml:space="preserve">Party D </w:t>
            </w:r>
            <w:proofErr w:type="spellStart"/>
            <w:r>
              <w:rPr>
                <w:noProof/>
                <w:color w:val="0000FF"/>
              </w:rPr>
              <w:t>Type</w:t>
            </w:r>
            <w:r>
              <w:t>»«</w:t>
            </w:r>
            <w:r>
              <w:rPr>
                <w:noProof/>
                <w:color w:val="008000"/>
              </w:rPr>
              <w:t>END</w:t>
            </w:r>
            <w:proofErr w:type="spellEnd"/>
            <w:r>
              <w:rPr>
                <w:noProof/>
                <w:color w:val="008000"/>
              </w:rPr>
              <w:t xml:space="preserve"> IF</w:t>
            </w:r>
            <w:r>
              <w:t>».</w:t>
            </w:r>
          </w:p>
        </w:tc>
        <w:tc>
          <w:tcPr>
            <w:tcW w:w="360" w:type="dxa"/>
            <w:tcBorders>
              <w:top w:val="single" w:sz="6" w:space="0" w:color="FFFFFF"/>
              <w:left w:val="dotDotDash" w:sz="4" w:space="0" w:color="auto"/>
              <w:bottom w:val="single" w:sz="6" w:space="0" w:color="FFFFFF"/>
              <w:right w:val="single" w:sz="6" w:space="0" w:color="FFFFFF"/>
            </w:tcBorders>
          </w:tcPr>
          <w:p w14:paraId="56063983" w14:textId="77777777" w:rsidR="002E1D7C" w:rsidRDefault="002E1D7C">
            <w:pPr>
              <w:adjustRightInd w:val="0"/>
              <w:spacing w:after="58"/>
            </w:pPr>
          </w:p>
        </w:tc>
        <w:tc>
          <w:tcPr>
            <w:tcW w:w="4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7D92FE7" w14:textId="77777777" w:rsidR="002E1D7C" w:rsidRDefault="002E1D7C"/>
          <w:p w14:paraId="720F9E89" w14:textId="77777777" w:rsidR="002E1D7C" w:rsidRDefault="002E1D7C"/>
          <w:p w14:paraId="5C41E401" w14:textId="77777777" w:rsidR="002E1D7C" w:rsidRDefault="002E1D7C"/>
          <w:p w14:paraId="66D4EC7A" w14:textId="77777777" w:rsidR="002E1D7C" w:rsidRDefault="002E1D7C"/>
          <w:p w14:paraId="1180F6AA" w14:textId="77777777" w:rsidR="002E1D7C" w:rsidRDefault="002E1D7C"/>
          <w:p w14:paraId="1B839248" w14:textId="77777777" w:rsidR="002E1D7C" w:rsidRDefault="002E1D7C" w:rsidP="002E1D7C">
            <w:pPr>
              <w:autoSpaceDE w:val="0"/>
              <w:autoSpaceDN w:val="0"/>
              <w:adjustRightInd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MOTION FOR EXTENSION OF TIME TO RESPOND TO PLAINTIFF'S DISCOVERY</w:t>
            </w:r>
            <w:r w:rsidRPr="00994100">
              <w:rPr>
                <w:b/>
                <w:bCs/>
                <w:u w:val="single"/>
              </w:rPr>
              <w:t xml:space="preserve"> </w:t>
            </w:r>
            <w:r>
              <w:rPr>
                <w:b/>
                <w:bCs/>
                <w:u w:val="single"/>
              </w:rPr>
              <w:t>REQUEST</w:t>
            </w:r>
          </w:p>
          <w:p w14:paraId="218F8250" w14:textId="77777777" w:rsidR="002E1D7C" w:rsidRDefault="002E1D7C" w:rsidP="002E1D7C">
            <w:pPr>
              <w:adjustRightInd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(MEOT)</w:t>
            </w:r>
            <w:r>
              <w:rPr>
                <w:b/>
                <w:bCs/>
                <w:u w:val="single"/>
              </w:rPr>
              <w:fldChar w:fldCharType="begin"/>
            </w:r>
            <w:r>
              <w:rPr>
                <w:b/>
                <w:bCs/>
                <w:u w:val="single"/>
              </w:rPr>
              <w:instrText xml:space="preserve"> FILLIN "" </w:instrText>
            </w:r>
            <w:r>
              <w:rPr>
                <w:b/>
                <w:bCs/>
                <w:u w:val="single"/>
              </w:rPr>
              <w:fldChar w:fldCharType="end"/>
            </w:r>
          </w:p>
        </w:tc>
      </w:tr>
    </w:tbl>
    <w:p w14:paraId="6CFF46D4" w14:textId="77777777" w:rsidR="002E1D7C" w:rsidRDefault="002E1D7C" w:rsidP="002E1D7C">
      <w:pPr>
        <w:tabs>
          <w:tab w:val="left" w:pos="748"/>
        </w:tabs>
        <w:spacing w:line="480" w:lineRule="auto"/>
        <w:jc w:val="both"/>
      </w:pPr>
    </w:p>
    <w:p w14:paraId="184D335F" w14:textId="77777777" w:rsidR="002E1D7C" w:rsidRDefault="002E1D7C" w:rsidP="002E1D7C">
      <w:pPr>
        <w:tabs>
          <w:tab w:val="left" w:pos="748"/>
        </w:tabs>
        <w:spacing w:line="480" w:lineRule="auto"/>
        <w:jc w:val="both"/>
      </w:pPr>
      <w:r>
        <w:t>«</w:t>
      </w:r>
      <w:r>
        <w:rPr>
          <w:noProof/>
          <w:color w:val="008000"/>
        </w:rPr>
        <w:t>END IF</w:t>
      </w:r>
      <w:r>
        <w:t>»</w:t>
      </w:r>
    </w:p>
    <w:p w14:paraId="64B87CD4" w14:textId="77777777" w:rsidR="00994100" w:rsidRDefault="00994100" w:rsidP="00994100">
      <w:pPr>
        <w:ind w:firstLine="720"/>
        <w:jc w:val="both"/>
      </w:pPr>
      <w:r>
        <w:t xml:space="preserve">The </w:t>
      </w:r>
      <w:r w:rsidR="003D307D">
        <w:t>«</w:t>
      </w:r>
      <w:r w:rsidR="003D307D" w:rsidRPr="003D307D">
        <w:rPr>
          <w:noProof/>
          <w:color w:val="0000FF"/>
        </w:rPr>
        <w:t>Who Do We Represent</w:t>
      </w:r>
      <w:r w:rsidR="003D307D">
        <w:t>»</w:t>
      </w:r>
      <w:r>
        <w:t xml:space="preserve">, through counsel, and pursuant to Rule 6 of the North Carolina Rules of Civil Procedure, hereby </w:t>
      </w:r>
      <w:proofErr w:type="spellStart"/>
      <w:r w:rsidR="003D307D">
        <w:t>move«</w:t>
      </w:r>
      <w:r w:rsidR="003D307D">
        <w:rPr>
          <w:noProof/>
          <w:color w:val="008000"/>
        </w:rPr>
        <w:t>IF</w:t>
      </w:r>
      <w:proofErr w:type="spellEnd"/>
      <w:r w:rsidR="003D307D">
        <w:rPr>
          <w:noProof/>
          <w:color w:val="008000"/>
        </w:rPr>
        <w:t xml:space="preserve"> LAST(Who Do We Represent,1)!="s"</w:t>
      </w:r>
      <w:r w:rsidR="003D307D">
        <w:t>»</w:t>
      </w:r>
      <w:proofErr w:type="spellStart"/>
      <w:r w:rsidR="003D307D">
        <w:t>s«</w:t>
      </w:r>
      <w:r w:rsidR="003D307D">
        <w:rPr>
          <w:noProof/>
          <w:color w:val="008000"/>
        </w:rPr>
        <w:t>END</w:t>
      </w:r>
      <w:proofErr w:type="spellEnd"/>
      <w:r w:rsidR="003D307D">
        <w:rPr>
          <w:noProof/>
          <w:color w:val="008000"/>
        </w:rPr>
        <w:t xml:space="preserve"> IF</w:t>
      </w:r>
      <w:r w:rsidR="003D307D">
        <w:t>»</w:t>
      </w:r>
      <w:r>
        <w:t xml:space="preserve"> the Court for an extension of time during which to respond to </w:t>
      </w:r>
      <w:r w:rsidR="00F52D7C">
        <w:t>«</w:t>
      </w:r>
      <w:r w:rsidR="00F52D7C" w:rsidRPr="00F52D7C">
        <w:rPr>
          <w:noProof/>
          <w:color w:val="0000FF"/>
        </w:rPr>
        <w:t>Party We are Requesting Response From:Plaintiff's/Plaintiffs'/Third Party Plaintiff's/Th</w:t>
      </w:r>
      <w:r w:rsidR="00F52D7C">
        <w:t>»</w:t>
      </w:r>
      <w:r>
        <w:t xml:space="preserve"> discovery request.  In support of this motion </w:t>
      </w:r>
      <w:r w:rsidR="003D307D">
        <w:t>«</w:t>
      </w:r>
      <w:r w:rsidR="003D307D" w:rsidRPr="003D307D">
        <w:rPr>
          <w:noProof/>
          <w:color w:val="0000FF"/>
        </w:rPr>
        <w:t>Who Do We Represent</w:t>
      </w:r>
      <w:r w:rsidR="003D307D">
        <w:t>»</w:t>
      </w:r>
      <w:r>
        <w:t xml:space="preserve"> </w:t>
      </w:r>
      <w:proofErr w:type="spellStart"/>
      <w:r w:rsidR="003D307D">
        <w:t>show«</w:t>
      </w:r>
      <w:r w:rsidR="003D307D">
        <w:rPr>
          <w:noProof/>
          <w:color w:val="008000"/>
        </w:rPr>
        <w:t>IF</w:t>
      </w:r>
      <w:proofErr w:type="spellEnd"/>
      <w:r w:rsidR="003D307D">
        <w:rPr>
          <w:noProof/>
          <w:color w:val="008000"/>
        </w:rPr>
        <w:t xml:space="preserve"> LAST(Who Do We Represent,1)!="s"</w:t>
      </w:r>
      <w:r w:rsidR="003D307D">
        <w:t>»</w:t>
      </w:r>
      <w:proofErr w:type="spellStart"/>
      <w:r w:rsidR="003D307D">
        <w:t>s«</w:t>
      </w:r>
      <w:r w:rsidR="003D307D">
        <w:rPr>
          <w:noProof/>
          <w:color w:val="008000"/>
        </w:rPr>
        <w:t>END</w:t>
      </w:r>
      <w:proofErr w:type="spellEnd"/>
      <w:r w:rsidR="003D307D">
        <w:rPr>
          <w:noProof/>
          <w:color w:val="008000"/>
        </w:rPr>
        <w:t xml:space="preserve"> IF</w:t>
      </w:r>
      <w:r w:rsidR="003D307D">
        <w:t>»</w:t>
      </w:r>
      <w:r>
        <w:t xml:space="preserve"> unto the Court as follows:</w:t>
      </w:r>
    </w:p>
    <w:p w14:paraId="1499CF7F" w14:textId="77777777" w:rsidR="00B811C5" w:rsidRDefault="00B811C5" w:rsidP="00994100">
      <w:pPr>
        <w:ind w:firstLine="720"/>
        <w:jc w:val="both"/>
      </w:pPr>
    </w:p>
    <w:p w14:paraId="6BBA05FD" w14:textId="77777777" w:rsidR="00DC3A41" w:rsidRDefault="00712C2A" w:rsidP="00DC3A41">
      <w:pPr>
        <w:jc w:val="both"/>
      </w:pPr>
      <w:r>
        <w:t>«</w:t>
      </w:r>
      <w:r w:rsidR="000A0AA9">
        <w:rPr>
          <w:noProof/>
          <w:color w:val="008000"/>
        </w:rPr>
        <w:t xml:space="preserve">IF </w:t>
      </w:r>
      <w:r w:rsidR="000A0AA9" w:rsidRPr="000A0AA9">
        <w:rPr>
          <w:noProof/>
          <w:color w:val="008000"/>
        </w:rPr>
        <w:t>Served With Complaint</w:t>
      </w:r>
      <w:r>
        <w:t>»</w:t>
      </w:r>
    </w:p>
    <w:p w14:paraId="5A84A65B" w14:textId="77777777" w:rsidR="00BD02CD" w:rsidRDefault="00FF5F50" w:rsidP="00E25CCF">
      <w:pPr>
        <w:numPr>
          <w:ilvl w:val="0"/>
          <w:numId w:val="12"/>
        </w:numPr>
        <w:jc w:val="both"/>
      </w:pPr>
      <w:r w:rsidRPr="00FF5F50">
        <w:lastRenderedPageBreak/>
        <w:t xml:space="preserve">Concurrent with service of the </w:t>
      </w:r>
      <w:r>
        <w:t>«</w:t>
      </w:r>
      <w:r w:rsidRPr="00F52D7C">
        <w:rPr>
          <w:noProof/>
          <w:color w:val="0000FF"/>
        </w:rPr>
        <w:t>Party We are Requesting Response From:Plaintiff's/Plaintiffs'/Third Party Plaintiff's/Th</w:t>
      </w:r>
      <w:r>
        <w:t>»</w:t>
      </w:r>
      <w:r w:rsidRPr="00FF5F50">
        <w:t xml:space="preserve"> Summons and Complaint upon </w:t>
      </w:r>
      <w:r w:rsidR="003D307D">
        <w:t>«</w:t>
      </w:r>
      <w:r w:rsidR="003D307D" w:rsidRPr="003D307D">
        <w:rPr>
          <w:noProof/>
          <w:color w:val="0000FF"/>
        </w:rPr>
        <w:t>Who Do We Represent</w:t>
      </w:r>
      <w:r w:rsidR="003D307D">
        <w:t>»</w:t>
      </w:r>
      <w:r w:rsidR="00994100">
        <w:t xml:space="preserve"> on or about «</w:t>
      </w:r>
      <w:r w:rsidR="00BA707C" w:rsidRPr="00BA707C">
        <w:rPr>
          <w:noProof/>
          <w:color w:val="0000FF"/>
        </w:rPr>
        <w:t>Date Defendant was Served</w:t>
      </w:r>
      <w:r w:rsidR="00994100">
        <w:t>»</w:t>
      </w:r>
      <w:r w:rsidR="00994100">
        <w:fldChar w:fldCharType="begin"/>
      </w:r>
      <w:r w:rsidR="00994100">
        <w:instrText xml:space="preserve"> FILLIN "" </w:instrText>
      </w:r>
      <w:r w:rsidR="00994100">
        <w:fldChar w:fldCharType="end"/>
      </w:r>
      <w:r w:rsidR="00994100">
        <w:t xml:space="preserve">, the </w:t>
      </w:r>
      <w:r w:rsidR="003D307D">
        <w:t>«</w:t>
      </w:r>
      <w:r w:rsidR="003D307D" w:rsidRPr="003D307D">
        <w:rPr>
          <w:noProof/>
          <w:color w:val="0000FF"/>
        </w:rPr>
        <w:t>Who Do We Represent</w:t>
      </w:r>
      <w:r w:rsidR="003D307D">
        <w:t>»</w:t>
      </w:r>
      <w:r w:rsidR="00994100">
        <w:t xml:space="preserve"> </w:t>
      </w:r>
      <w:r w:rsidR="003D307D">
        <w:t>«</w:t>
      </w:r>
      <w:r w:rsidR="003D307D">
        <w:rPr>
          <w:noProof/>
          <w:color w:val="008000"/>
        </w:rPr>
        <w:t>IF LAST(Who Do We Represent,1)!="s"</w:t>
      </w:r>
      <w:r w:rsidR="003D307D">
        <w:t>»</w:t>
      </w:r>
      <w:proofErr w:type="spellStart"/>
      <w:r w:rsidR="003D307D">
        <w:t>was«</w:t>
      </w:r>
      <w:r w:rsidR="003D307D">
        <w:rPr>
          <w:noProof/>
          <w:color w:val="008000"/>
        </w:rPr>
        <w:t>ELSE</w:t>
      </w:r>
      <w:r w:rsidR="003D307D">
        <w:t>»were«</w:t>
      </w:r>
      <w:r w:rsidR="003D307D">
        <w:rPr>
          <w:noProof/>
          <w:color w:val="008000"/>
        </w:rPr>
        <w:t>END</w:t>
      </w:r>
      <w:proofErr w:type="spellEnd"/>
      <w:r w:rsidR="003D307D">
        <w:rPr>
          <w:noProof/>
          <w:color w:val="008000"/>
        </w:rPr>
        <w:t xml:space="preserve"> IF</w:t>
      </w:r>
      <w:r w:rsidR="003D307D">
        <w:t>»</w:t>
      </w:r>
      <w:r w:rsidR="00994100">
        <w:t xml:space="preserve"> served with </w:t>
      </w:r>
      <w:r w:rsidR="00676CE8">
        <w:t>«</w:t>
      </w:r>
      <w:r w:rsidR="001F271B" w:rsidRPr="001F271B">
        <w:rPr>
          <w:noProof/>
          <w:color w:val="0000FF"/>
        </w:rPr>
        <w:t>Requesting Extension For</w:t>
      </w:r>
      <w:r w:rsidR="00676CE8">
        <w:t>»</w:t>
      </w:r>
      <w:r w:rsidR="00994100">
        <w:t xml:space="preserve">.  </w:t>
      </w:r>
      <w:r w:rsidR="003D307D">
        <w:t>«</w:t>
      </w:r>
      <w:r w:rsidR="003D307D" w:rsidRPr="003D307D">
        <w:rPr>
          <w:noProof/>
          <w:color w:val="0000FF"/>
        </w:rPr>
        <w:t xml:space="preserve">Who Do We </w:t>
      </w:r>
      <w:proofErr w:type="spellStart"/>
      <w:r w:rsidR="003D307D" w:rsidRPr="003D307D">
        <w:rPr>
          <w:noProof/>
          <w:color w:val="0000FF"/>
        </w:rPr>
        <w:t>Represent</w:t>
      </w:r>
      <w:r w:rsidR="003D307D">
        <w:t>»'«</w:t>
      </w:r>
      <w:r w:rsidR="003D307D">
        <w:rPr>
          <w:noProof/>
          <w:color w:val="008000"/>
        </w:rPr>
        <w:t>IF</w:t>
      </w:r>
      <w:proofErr w:type="spellEnd"/>
      <w:r w:rsidR="003D307D">
        <w:rPr>
          <w:noProof/>
          <w:color w:val="008000"/>
        </w:rPr>
        <w:t xml:space="preserve"> LAST(Who Do We Represent,1)!="s"</w:t>
      </w:r>
      <w:r w:rsidR="003D307D">
        <w:t>»</w:t>
      </w:r>
      <w:proofErr w:type="spellStart"/>
      <w:r w:rsidR="003D307D">
        <w:t>s«</w:t>
      </w:r>
      <w:r w:rsidR="003D307D">
        <w:rPr>
          <w:noProof/>
          <w:color w:val="008000"/>
        </w:rPr>
        <w:t>END</w:t>
      </w:r>
      <w:proofErr w:type="spellEnd"/>
      <w:r w:rsidR="003D307D">
        <w:rPr>
          <w:noProof/>
          <w:color w:val="008000"/>
        </w:rPr>
        <w:t xml:space="preserve"> IF</w:t>
      </w:r>
      <w:r w:rsidR="003D307D">
        <w:t>»</w:t>
      </w:r>
      <w:r w:rsidR="00872C96">
        <w:t xml:space="preserve"> responses to </w:t>
      </w:r>
      <w:r w:rsidR="00E25CCF">
        <w:t>«</w:t>
      </w:r>
      <w:r w:rsidR="00E25CCF" w:rsidRPr="00E25CCF">
        <w:rPr>
          <w:noProof/>
          <w:color w:val="008000"/>
        </w:rPr>
        <w:t>IF Requesting Extension For != "Requests for Admission"</w:t>
      </w:r>
      <w:r w:rsidR="00E25CCF">
        <w:t>»«</w:t>
      </w:r>
      <w:r w:rsidR="00E25CCF" w:rsidRPr="00E25CCF">
        <w:rPr>
          <w:noProof/>
          <w:color w:val="0000FF"/>
        </w:rPr>
        <w:t>Requesting Extension For</w:t>
      </w:r>
      <w:r w:rsidR="00E25CCF">
        <w:t>»</w:t>
      </w:r>
      <w:r w:rsidR="00EC56C5">
        <w:t xml:space="preserve"> are therefore due «</w:t>
      </w:r>
      <w:r w:rsidR="00EC56C5" w:rsidRPr="005F5B60">
        <w:rPr>
          <w:noProof/>
          <w:color w:val="0000FF"/>
        </w:rPr>
        <w:t>Date Discovery Due2</w:t>
      </w:r>
      <w:r w:rsidR="00EC56C5">
        <w:t>»</w:t>
      </w:r>
      <w:r w:rsidR="00E25CCF">
        <w:t>«</w:t>
      </w:r>
      <w:r w:rsidR="00EC56C5" w:rsidRPr="00EC56C5">
        <w:rPr>
          <w:noProof/>
          <w:color w:val="008000"/>
        </w:rPr>
        <w:t>ELSE IF Requesting Extension For != "Interrogatories" AND Requesting Extension For != "Request for Production of Documents" AND Requesting Extension For = "Requests for Admission"</w:t>
      </w:r>
      <w:r w:rsidR="00E25CCF">
        <w:t>»Request</w:t>
      </w:r>
      <w:r w:rsidR="00742805">
        <w:t>s</w:t>
      </w:r>
      <w:r w:rsidR="00E25CCF">
        <w:t xml:space="preserve"> for Admission</w:t>
      </w:r>
      <w:r w:rsidR="003C2D29">
        <w:t xml:space="preserve"> are therefore due «</w:t>
      </w:r>
      <w:r w:rsidR="003C2D29" w:rsidRPr="00E25CCF">
        <w:rPr>
          <w:noProof/>
          <w:color w:val="0000FF"/>
        </w:rPr>
        <w:t>Date Discovery Due3</w:t>
      </w:r>
      <w:r w:rsidR="003C2D29">
        <w:t>»</w:t>
      </w:r>
      <w:r w:rsidR="00DC37D1">
        <w:t>«</w:t>
      </w:r>
      <w:r w:rsidR="00DC37D1" w:rsidRPr="00DC37D1">
        <w:rPr>
          <w:noProof/>
          <w:color w:val="008000"/>
        </w:rPr>
        <w:t>ELSE IF Requesting Extension For = "Interrogatories" AND Requesting Extension For != "Request for Production of Documents" AND Requesting Extension For = "Requests for Admission"</w:t>
      </w:r>
      <w:r w:rsidR="00DC37D1">
        <w:t>»Interrogatories are therefore due «</w:t>
      </w:r>
      <w:r w:rsidR="00DC37D1" w:rsidRPr="00DC37D1">
        <w:rPr>
          <w:noProof/>
          <w:color w:val="0000FF"/>
        </w:rPr>
        <w:t>Date Discovery Due2</w:t>
      </w:r>
      <w:r w:rsidR="00DC37D1">
        <w:t>» and responses to Requests for Admission are therefore due «</w:t>
      </w:r>
      <w:r w:rsidR="00DC37D1" w:rsidRPr="00DC37D1">
        <w:rPr>
          <w:noProof/>
          <w:color w:val="0000FF"/>
        </w:rPr>
        <w:t>Date Discovery Due3</w:t>
      </w:r>
      <w:r w:rsidR="00DC37D1">
        <w:t>»«</w:t>
      </w:r>
      <w:r w:rsidR="00DC37D1" w:rsidRPr="00DC37D1">
        <w:rPr>
          <w:noProof/>
          <w:color w:val="008000"/>
        </w:rPr>
        <w:t>ELSE IF Requesting Extension For != "Interrogatories" AND Requesting Extension For = "Request for Production of Documents" AND Requesting Extension For = "Requests for Admission"</w:t>
      </w:r>
      <w:r w:rsidR="00DC37D1">
        <w:t>»Request for Production are therefore due «</w:t>
      </w:r>
      <w:r w:rsidR="00DC37D1" w:rsidRPr="00DC37D1">
        <w:rPr>
          <w:noProof/>
          <w:color w:val="0000FF"/>
        </w:rPr>
        <w:t>Date Discovery Due2</w:t>
      </w:r>
      <w:r w:rsidR="00DC37D1">
        <w:t>» and responses to Requests for Admission are therefore due «</w:t>
      </w:r>
      <w:r w:rsidR="00DC37D1" w:rsidRPr="00DC37D1">
        <w:rPr>
          <w:noProof/>
          <w:color w:val="0000FF"/>
        </w:rPr>
        <w:t>Date Discovery Due3</w:t>
      </w:r>
      <w:r w:rsidR="00DC37D1">
        <w:t>»</w:t>
      </w:r>
      <w:r w:rsidR="00E25CCF">
        <w:t>«</w:t>
      </w:r>
      <w:r w:rsidR="00CF6B2C" w:rsidRPr="00CF6B2C">
        <w:rPr>
          <w:noProof/>
          <w:color w:val="008000"/>
        </w:rPr>
        <w:t>ELSE IF Requesting Extension For = "Interrogatories" AND Requesting Extension For = "Request for Production of Documents" AND Requesting Extension For = "Requests for Admission"</w:t>
      </w:r>
      <w:r w:rsidR="00E25CCF">
        <w:t>»</w:t>
      </w:r>
      <w:r w:rsidR="00CF6B2C">
        <w:t>Interrogatories and Request for Production</w:t>
      </w:r>
      <w:r w:rsidR="00826F4C" w:rsidRPr="00826F4C">
        <w:t xml:space="preserve"> </w:t>
      </w:r>
      <w:r w:rsidR="00826F4C">
        <w:t>are therefore due «</w:t>
      </w:r>
      <w:r w:rsidR="00826F4C" w:rsidRPr="005F5B60">
        <w:rPr>
          <w:noProof/>
          <w:color w:val="0000FF"/>
        </w:rPr>
        <w:t>Date Discovery Due2</w:t>
      </w:r>
      <w:r w:rsidR="00826F4C">
        <w:t>» and responses to Request</w:t>
      </w:r>
      <w:r w:rsidR="00742805">
        <w:t>s</w:t>
      </w:r>
      <w:r w:rsidR="00826F4C">
        <w:t xml:space="preserve"> for Admission are therefore due «</w:t>
      </w:r>
      <w:r w:rsidR="00826F4C" w:rsidRPr="005F5B60">
        <w:rPr>
          <w:noProof/>
          <w:color w:val="0000FF"/>
        </w:rPr>
        <w:t>Date Discovery Due3</w:t>
      </w:r>
      <w:r w:rsidR="00826F4C">
        <w:t>»</w:t>
      </w:r>
      <w:r w:rsidR="000A0AA9">
        <w:t>«</w:t>
      </w:r>
      <w:r w:rsidR="000A0AA9" w:rsidRPr="00E25CCF">
        <w:rPr>
          <w:noProof/>
          <w:color w:val="008000"/>
        </w:rPr>
        <w:t>END IF</w:t>
      </w:r>
      <w:r w:rsidR="000A0AA9">
        <w:t>»</w:t>
      </w:r>
      <w:r w:rsidR="00BD02CD">
        <w:t xml:space="preserve">. </w:t>
      </w:r>
    </w:p>
    <w:p w14:paraId="2DEEDD2E" w14:textId="77777777" w:rsidR="005176B4" w:rsidRDefault="00712C2A" w:rsidP="00BD02CD">
      <w:pPr>
        <w:jc w:val="both"/>
      </w:pPr>
      <w:r>
        <w:t>«</w:t>
      </w:r>
      <w:r w:rsidRPr="0015693A">
        <w:rPr>
          <w:noProof/>
          <w:color w:val="008000"/>
        </w:rPr>
        <w:t>END IF</w:t>
      </w:r>
      <w:r>
        <w:t>»</w:t>
      </w:r>
    </w:p>
    <w:p w14:paraId="3FA80BAC" w14:textId="77777777" w:rsidR="00712C2A" w:rsidRDefault="00712C2A" w:rsidP="00712C2A">
      <w:pPr>
        <w:jc w:val="both"/>
      </w:pPr>
      <w:r>
        <w:t>«</w:t>
      </w:r>
      <w:r w:rsidR="000A0AA9" w:rsidRPr="000A0AA9">
        <w:rPr>
          <w:noProof/>
          <w:color w:val="008000"/>
        </w:rPr>
        <w:t xml:space="preserve">IF </w:t>
      </w:r>
      <w:r w:rsidR="000A0AA9">
        <w:rPr>
          <w:noProof/>
          <w:color w:val="008000"/>
        </w:rPr>
        <w:t xml:space="preserve">NOT </w:t>
      </w:r>
      <w:r w:rsidR="000A0AA9" w:rsidRPr="000A0AA9">
        <w:rPr>
          <w:noProof/>
          <w:color w:val="008000"/>
        </w:rPr>
        <w:t>Served With Complaint</w:t>
      </w:r>
      <w:r>
        <w:t>»</w:t>
      </w:r>
    </w:p>
    <w:p w14:paraId="2CD496C8" w14:textId="77777777" w:rsidR="00BD02CD" w:rsidRDefault="00C84366" w:rsidP="005176B4">
      <w:pPr>
        <w:numPr>
          <w:ilvl w:val="0"/>
          <w:numId w:val="12"/>
        </w:numPr>
        <w:jc w:val="both"/>
      </w:pPr>
      <w:r>
        <w:t>That on or about</w:t>
      </w:r>
      <w:r w:rsidR="0015693A">
        <w:t xml:space="preserve"> </w:t>
      </w:r>
      <w:r w:rsidR="00BA707C">
        <w:t>«</w:t>
      </w:r>
      <w:r w:rsidR="00467EA5" w:rsidRPr="00467EA5">
        <w:rPr>
          <w:noProof/>
          <w:color w:val="0000FF"/>
        </w:rPr>
        <w:t>Date Defendant was Served</w:t>
      </w:r>
      <w:r w:rsidR="00BA707C">
        <w:t>»</w:t>
      </w:r>
      <w:r w:rsidR="0015693A">
        <w:t xml:space="preserve">, the </w:t>
      </w:r>
      <w:r w:rsidR="003D307D">
        <w:t>«</w:t>
      </w:r>
      <w:r w:rsidR="003D307D" w:rsidRPr="003D307D">
        <w:rPr>
          <w:noProof/>
          <w:color w:val="0000FF"/>
        </w:rPr>
        <w:t>Who Do We Represent</w:t>
      </w:r>
      <w:r w:rsidR="003D307D">
        <w:t>»</w:t>
      </w:r>
      <w:r w:rsidR="0015693A">
        <w:t xml:space="preserve"> </w:t>
      </w:r>
      <w:r w:rsidR="003D307D">
        <w:t>«</w:t>
      </w:r>
      <w:r w:rsidR="003D307D">
        <w:rPr>
          <w:noProof/>
          <w:color w:val="008000"/>
        </w:rPr>
        <w:t>IF LAST(Who Do We Represent,1)!="s"</w:t>
      </w:r>
      <w:r w:rsidR="003D307D">
        <w:t>»</w:t>
      </w:r>
      <w:proofErr w:type="spellStart"/>
      <w:r w:rsidR="003D307D">
        <w:t>was«</w:t>
      </w:r>
      <w:r w:rsidR="003D307D">
        <w:rPr>
          <w:noProof/>
          <w:color w:val="008000"/>
        </w:rPr>
        <w:t>ELSE</w:t>
      </w:r>
      <w:r w:rsidR="003D307D">
        <w:t>»were«</w:t>
      </w:r>
      <w:r w:rsidR="003D307D">
        <w:rPr>
          <w:noProof/>
          <w:color w:val="008000"/>
        </w:rPr>
        <w:t>END</w:t>
      </w:r>
      <w:proofErr w:type="spellEnd"/>
      <w:r w:rsidR="003D307D">
        <w:rPr>
          <w:noProof/>
          <w:color w:val="008000"/>
        </w:rPr>
        <w:t xml:space="preserve"> IF</w:t>
      </w:r>
      <w:r w:rsidR="003D307D">
        <w:t>»</w:t>
      </w:r>
      <w:r w:rsidR="0015693A">
        <w:t xml:space="preserve"> served with Plaintiff’s «</w:t>
      </w:r>
      <w:r w:rsidR="0015693A" w:rsidRPr="0015693A">
        <w:rPr>
          <w:noProof/>
          <w:color w:val="0000FF"/>
        </w:rPr>
        <w:t>Requesting Extension For</w:t>
      </w:r>
      <w:r w:rsidR="0015693A">
        <w:t xml:space="preserve">».  </w:t>
      </w:r>
      <w:r w:rsidR="003D307D">
        <w:t>«</w:t>
      </w:r>
      <w:r w:rsidR="003D307D" w:rsidRPr="003D307D">
        <w:rPr>
          <w:noProof/>
          <w:color w:val="0000FF"/>
        </w:rPr>
        <w:t xml:space="preserve">Who Do We </w:t>
      </w:r>
      <w:proofErr w:type="spellStart"/>
      <w:r w:rsidR="003D307D" w:rsidRPr="003D307D">
        <w:rPr>
          <w:noProof/>
          <w:color w:val="0000FF"/>
        </w:rPr>
        <w:t>Represent</w:t>
      </w:r>
      <w:r w:rsidR="003D307D">
        <w:t>»'«</w:t>
      </w:r>
      <w:r w:rsidR="003D307D">
        <w:rPr>
          <w:noProof/>
          <w:color w:val="008000"/>
        </w:rPr>
        <w:t>IF</w:t>
      </w:r>
      <w:proofErr w:type="spellEnd"/>
      <w:r w:rsidR="003D307D">
        <w:rPr>
          <w:noProof/>
          <w:color w:val="008000"/>
        </w:rPr>
        <w:t xml:space="preserve"> LAST(Who Do We Represent,1)!="s"</w:t>
      </w:r>
      <w:r w:rsidR="003D307D">
        <w:t>»</w:t>
      </w:r>
      <w:proofErr w:type="spellStart"/>
      <w:r w:rsidR="003D307D">
        <w:t>s«</w:t>
      </w:r>
      <w:r w:rsidR="003D307D">
        <w:rPr>
          <w:noProof/>
          <w:color w:val="008000"/>
        </w:rPr>
        <w:t>END</w:t>
      </w:r>
      <w:proofErr w:type="spellEnd"/>
      <w:r w:rsidR="003D307D">
        <w:rPr>
          <w:noProof/>
          <w:color w:val="008000"/>
        </w:rPr>
        <w:t xml:space="preserve"> IF</w:t>
      </w:r>
      <w:r w:rsidR="003D307D">
        <w:t>»</w:t>
      </w:r>
      <w:r w:rsidR="0015693A">
        <w:t xml:space="preserve"> </w:t>
      </w:r>
      <w:proofErr w:type="spellStart"/>
      <w:r w:rsidR="0015693A">
        <w:t>response</w:t>
      </w:r>
      <w:r w:rsidR="003D307D">
        <w:t>«</w:t>
      </w:r>
      <w:r w:rsidR="003D307D">
        <w:rPr>
          <w:noProof/>
          <w:color w:val="008000"/>
        </w:rPr>
        <w:t>IF</w:t>
      </w:r>
      <w:proofErr w:type="spellEnd"/>
      <w:r w:rsidR="003D307D">
        <w:rPr>
          <w:noProof/>
          <w:color w:val="008000"/>
        </w:rPr>
        <w:t xml:space="preserve"> LAST(Who Do We Represent,1)!="s"</w:t>
      </w:r>
      <w:r w:rsidR="003D307D">
        <w:t>»</w:t>
      </w:r>
      <w:proofErr w:type="spellStart"/>
      <w:r w:rsidR="003D307D">
        <w:t>s«</w:t>
      </w:r>
      <w:r w:rsidR="003D307D">
        <w:rPr>
          <w:noProof/>
          <w:color w:val="008000"/>
        </w:rPr>
        <w:t>END</w:t>
      </w:r>
      <w:proofErr w:type="spellEnd"/>
      <w:r w:rsidR="003D307D">
        <w:rPr>
          <w:noProof/>
          <w:color w:val="008000"/>
        </w:rPr>
        <w:t xml:space="preserve"> IF</w:t>
      </w:r>
      <w:r w:rsidR="003D307D">
        <w:t>»</w:t>
      </w:r>
      <w:r w:rsidR="0015693A">
        <w:t xml:space="preserve"> to </w:t>
      </w:r>
      <w:r w:rsidR="001F271B">
        <w:t>«</w:t>
      </w:r>
      <w:r w:rsidR="001F271B" w:rsidRPr="001F271B">
        <w:rPr>
          <w:noProof/>
          <w:color w:val="0000FF"/>
        </w:rPr>
        <w:t>Requesting Extension For</w:t>
      </w:r>
      <w:r w:rsidR="001F271B">
        <w:t>»</w:t>
      </w:r>
      <w:r w:rsidR="0015693A">
        <w:t xml:space="preserve"> </w:t>
      </w:r>
      <w:r w:rsidR="009D55C5">
        <w:t>are</w:t>
      </w:r>
      <w:r w:rsidR="0015693A">
        <w:t xml:space="preserve"> therefore due «</w:t>
      </w:r>
      <w:r w:rsidR="0059766E" w:rsidRPr="0059766E">
        <w:rPr>
          <w:noProof/>
          <w:color w:val="0000FF"/>
        </w:rPr>
        <w:t>Date Discovery Due</w:t>
      </w:r>
      <w:r w:rsidR="0015693A">
        <w:t>»</w:t>
      </w:r>
      <w:r w:rsidR="00BD02CD">
        <w:t xml:space="preserve">. </w:t>
      </w:r>
    </w:p>
    <w:p w14:paraId="72A95391" w14:textId="77777777" w:rsidR="0015693A" w:rsidRDefault="0015693A" w:rsidP="00BD02CD">
      <w:pPr>
        <w:jc w:val="both"/>
      </w:pPr>
      <w:r>
        <w:t>«</w:t>
      </w:r>
      <w:r w:rsidRPr="0015693A">
        <w:rPr>
          <w:noProof/>
          <w:color w:val="008000"/>
        </w:rPr>
        <w:t>END IF</w:t>
      </w:r>
      <w:r>
        <w:t>»</w:t>
      </w:r>
    </w:p>
    <w:p w14:paraId="64F7C481" w14:textId="77777777" w:rsidR="0019377D" w:rsidRDefault="0019377D" w:rsidP="0019377D">
      <w:pPr>
        <w:jc w:val="both"/>
      </w:pPr>
    </w:p>
    <w:p w14:paraId="103A792F" w14:textId="77777777" w:rsidR="0019377D" w:rsidRDefault="00994100" w:rsidP="0019377D">
      <w:pPr>
        <w:numPr>
          <w:ilvl w:val="0"/>
          <w:numId w:val="12"/>
        </w:numPr>
        <w:jc w:val="both"/>
      </w:pPr>
      <w:r>
        <w:t>That the time for responding to this discovery request has not expired.</w:t>
      </w:r>
    </w:p>
    <w:p w14:paraId="2E47BE44" w14:textId="77777777" w:rsidR="0019377D" w:rsidRDefault="0019377D" w:rsidP="0019377D">
      <w:pPr>
        <w:jc w:val="both"/>
      </w:pPr>
    </w:p>
    <w:p w14:paraId="115B0767" w14:textId="77777777" w:rsidR="0019377D" w:rsidRDefault="00994100" w:rsidP="00872C96">
      <w:pPr>
        <w:numPr>
          <w:ilvl w:val="0"/>
          <w:numId w:val="12"/>
        </w:numPr>
        <w:jc w:val="both"/>
      </w:pPr>
      <w:r>
        <w:t xml:space="preserve">That the </w:t>
      </w:r>
      <w:r w:rsidR="003D307D">
        <w:t>«</w:t>
      </w:r>
      <w:r w:rsidR="003D307D" w:rsidRPr="003D307D">
        <w:rPr>
          <w:noProof/>
          <w:color w:val="0000FF"/>
        </w:rPr>
        <w:t>Who Do We Represent</w:t>
      </w:r>
      <w:r w:rsidR="003D307D">
        <w:t>»</w:t>
      </w:r>
      <w:r>
        <w:t xml:space="preserve"> </w:t>
      </w:r>
      <w:r w:rsidR="0050336B">
        <w:t>«</w:t>
      </w:r>
      <w:r w:rsidR="0050336B">
        <w:rPr>
          <w:noProof/>
          <w:color w:val="008000"/>
        </w:rPr>
        <w:t>IF LAST(Who Do We Represent,1)!="s"</w:t>
      </w:r>
      <w:r w:rsidR="0050336B">
        <w:t>»</w:t>
      </w:r>
      <w:proofErr w:type="spellStart"/>
      <w:r w:rsidR="0050336B">
        <w:t>is«</w:t>
      </w:r>
      <w:r w:rsidR="0050336B">
        <w:rPr>
          <w:noProof/>
          <w:color w:val="008000"/>
        </w:rPr>
        <w:t>ELSE</w:t>
      </w:r>
      <w:r w:rsidR="0050336B">
        <w:t>»are«</w:t>
      </w:r>
      <w:r w:rsidR="0050336B">
        <w:rPr>
          <w:noProof/>
          <w:color w:val="008000"/>
        </w:rPr>
        <w:t>END</w:t>
      </w:r>
      <w:proofErr w:type="spellEnd"/>
      <w:r w:rsidR="0050336B">
        <w:rPr>
          <w:noProof/>
          <w:color w:val="008000"/>
        </w:rPr>
        <w:t xml:space="preserve"> IF</w:t>
      </w:r>
      <w:r w:rsidR="0050336B">
        <w:t>»</w:t>
      </w:r>
      <w:r>
        <w:t xml:space="preserve"> in need of additional time during which to gather the requested information.</w:t>
      </w:r>
    </w:p>
    <w:p w14:paraId="6C37C5F1" w14:textId="77777777" w:rsidR="0019377D" w:rsidRDefault="0019377D" w:rsidP="0019377D">
      <w:pPr>
        <w:jc w:val="both"/>
      </w:pPr>
    </w:p>
    <w:p w14:paraId="32B1B25A" w14:textId="77777777" w:rsidR="00994100" w:rsidRDefault="00994100" w:rsidP="00872C96">
      <w:pPr>
        <w:numPr>
          <w:ilvl w:val="0"/>
          <w:numId w:val="12"/>
        </w:numPr>
        <w:jc w:val="both"/>
      </w:pPr>
      <w:r>
        <w:t>That this motion is instituted in good faith and not for purposes of delay.</w:t>
      </w:r>
    </w:p>
    <w:p w14:paraId="6613EDA7" w14:textId="77777777" w:rsidR="00994100" w:rsidRDefault="00994100" w:rsidP="00994100">
      <w:pPr>
        <w:jc w:val="both"/>
      </w:pPr>
    </w:p>
    <w:p w14:paraId="2590FA09" w14:textId="77777777" w:rsidR="00994100" w:rsidRDefault="00994100" w:rsidP="00994100">
      <w:pPr>
        <w:ind w:firstLine="720"/>
        <w:jc w:val="both"/>
      </w:pPr>
      <w:r>
        <w:t xml:space="preserve">WHEREFORE the </w:t>
      </w:r>
      <w:r w:rsidR="003D307D">
        <w:t>«</w:t>
      </w:r>
      <w:r w:rsidR="003D307D" w:rsidRPr="003D307D">
        <w:rPr>
          <w:noProof/>
          <w:color w:val="0000FF"/>
        </w:rPr>
        <w:t>Who Do We Represent</w:t>
      </w:r>
      <w:r w:rsidR="003D307D">
        <w:t>»</w:t>
      </w:r>
      <w:r>
        <w:t xml:space="preserve">, </w:t>
      </w:r>
      <w:proofErr w:type="spellStart"/>
      <w:r w:rsidR="0050336B">
        <w:t>move«</w:t>
      </w:r>
      <w:r w:rsidR="0050336B">
        <w:rPr>
          <w:noProof/>
          <w:color w:val="008000"/>
        </w:rPr>
        <w:t>IF</w:t>
      </w:r>
      <w:proofErr w:type="spellEnd"/>
      <w:r w:rsidR="0050336B">
        <w:rPr>
          <w:noProof/>
          <w:color w:val="008000"/>
        </w:rPr>
        <w:t xml:space="preserve"> LAST(Who Do We Represent,1)!="s"</w:t>
      </w:r>
      <w:r w:rsidR="0050336B">
        <w:t>»</w:t>
      </w:r>
      <w:proofErr w:type="spellStart"/>
      <w:r w:rsidR="0050336B">
        <w:t>s«</w:t>
      </w:r>
      <w:r w:rsidR="0050336B">
        <w:rPr>
          <w:noProof/>
          <w:color w:val="008000"/>
        </w:rPr>
        <w:t>END</w:t>
      </w:r>
      <w:proofErr w:type="spellEnd"/>
      <w:r w:rsidR="0050336B">
        <w:rPr>
          <w:noProof/>
          <w:color w:val="008000"/>
        </w:rPr>
        <w:t xml:space="preserve"> IF</w:t>
      </w:r>
      <w:r w:rsidR="0050336B">
        <w:t>»</w:t>
      </w:r>
      <w:r>
        <w:t xml:space="preserve"> the Court for a </w:t>
      </w:r>
      <w:r w:rsidR="0015693A">
        <w:t>thirty (</w:t>
      </w:r>
      <w:r>
        <w:t>30</w:t>
      </w:r>
      <w:r w:rsidR="0015693A">
        <w:t>)</w:t>
      </w:r>
      <w:r>
        <w:t xml:space="preserve"> day extension during which to respond to </w:t>
      </w:r>
      <w:r w:rsidR="00F52D7C">
        <w:t>«</w:t>
      </w:r>
      <w:r w:rsidR="00F52D7C" w:rsidRPr="00F52D7C">
        <w:rPr>
          <w:noProof/>
          <w:color w:val="0000FF"/>
        </w:rPr>
        <w:t>Party We are Requesting Response From:Plaintiff's/Plaintiffs'/Third Party Plaintiff's/Th</w:t>
      </w:r>
      <w:r w:rsidR="00F52D7C">
        <w:t>»</w:t>
      </w:r>
      <w:r>
        <w:t xml:space="preserve"> </w:t>
      </w:r>
      <w:r w:rsidR="0015693A">
        <w:t>«</w:t>
      </w:r>
      <w:r w:rsidR="0015693A" w:rsidRPr="0015693A">
        <w:rPr>
          <w:noProof/>
          <w:color w:val="0000FF"/>
        </w:rPr>
        <w:t>Requesting Extension For</w:t>
      </w:r>
      <w:r w:rsidR="0015693A">
        <w:t>»</w:t>
      </w:r>
      <w:r>
        <w:t>.</w:t>
      </w:r>
    </w:p>
    <w:p w14:paraId="45D4E0FE" w14:textId="77777777" w:rsidR="00994100" w:rsidRDefault="00994100" w:rsidP="00994100">
      <w:pPr>
        <w:ind w:firstLine="720"/>
        <w:jc w:val="both"/>
      </w:pPr>
    </w:p>
    <w:p w14:paraId="12C8532F" w14:textId="77777777" w:rsidR="00994100" w:rsidRPr="00994100" w:rsidRDefault="00994100" w:rsidP="0019377D">
      <w:pPr>
        <w:tabs>
          <w:tab w:val="left" w:pos="988"/>
        </w:tabs>
        <w:autoSpaceDE w:val="0"/>
        <w:autoSpaceDN w:val="0"/>
        <w:adjustRightInd w:val="0"/>
        <w:ind w:left="240" w:firstLine="480"/>
        <w:rPr>
          <w:color w:val="000000"/>
        </w:rPr>
      </w:pPr>
      <w:r>
        <w:t xml:space="preserve">This the </w:t>
      </w:r>
      <w:r w:rsidR="005B3348">
        <w:t>«</w:t>
      </w:r>
      <w:r w:rsidR="005B3348" w:rsidRPr="005B3348">
        <w:rPr>
          <w:noProof/>
          <w:color w:val="0000FF"/>
        </w:rPr>
        <w:t>TODAY:______ day of June, 1990</w:t>
      </w:r>
      <w:r w:rsidR="005B3348">
        <w:t>»</w:t>
      </w:r>
      <w:r w:rsidRPr="00994100">
        <w:rPr>
          <w:color w:val="000000"/>
        </w:rPr>
        <w:t>.</w:t>
      </w:r>
    </w:p>
    <w:p w14:paraId="2A2BDC8F" w14:textId="77777777" w:rsidR="00994100" w:rsidRDefault="00994100" w:rsidP="00994100">
      <w:pPr>
        <w:autoSpaceDE w:val="0"/>
        <w:autoSpaceDN w:val="0"/>
        <w:adjustRightInd w:val="0"/>
        <w:ind w:left="240"/>
      </w:pPr>
    </w:p>
    <w:p w14:paraId="6FB93369" w14:textId="77777777" w:rsidR="00FF3781" w:rsidRDefault="00FF3781" w:rsidP="0059758B">
      <w:pPr>
        <w:autoSpaceDE w:val="0"/>
        <w:autoSpaceDN w:val="0"/>
        <w:adjustRightInd w:val="0"/>
        <w:ind w:left="5040"/>
        <w:rPr>
          <w:bCs/>
        </w:rPr>
      </w:pPr>
      <w:r>
        <w:rPr>
          <w:bCs/>
        </w:rPr>
        <w:t>«</w:t>
      </w:r>
      <w:r w:rsidRPr="00FF3781">
        <w:rPr>
          <w:bCs/>
          <w:noProof/>
          <w:color w:val="9800C8"/>
        </w:rPr>
        <w:t xml:space="preserve">INSERT "NCLIT Pleading </w:t>
      </w:r>
      <w:proofErr w:type="gramStart"/>
      <w:r w:rsidRPr="00FF3781">
        <w:rPr>
          <w:bCs/>
          <w:noProof/>
          <w:color w:val="9800C8"/>
        </w:rPr>
        <w:t>Signature.rtf"</w:t>
      </w:r>
      <w:r>
        <w:rPr>
          <w:bCs/>
        </w:rPr>
        <w:t>»</w:t>
      </w:r>
      <w:proofErr w:type="gramEnd"/>
    </w:p>
    <w:p w14:paraId="2EF63EB4" w14:textId="77777777" w:rsidR="0059758B" w:rsidRPr="007D1084" w:rsidRDefault="0059758B" w:rsidP="0059758B">
      <w:pPr>
        <w:autoSpaceDE w:val="0"/>
        <w:autoSpaceDN w:val="0"/>
        <w:adjustRightInd w:val="0"/>
        <w:ind w:left="5040"/>
        <w:rPr>
          <w:bCs/>
        </w:rPr>
      </w:pPr>
    </w:p>
    <w:p w14:paraId="37D04719" w14:textId="77777777" w:rsidR="002E1D7C" w:rsidRDefault="002E1D7C" w:rsidP="002E1D7C">
      <w:pPr>
        <w:autoSpaceDE w:val="0"/>
        <w:autoSpaceDN w:val="0"/>
        <w:adjustRightInd w:val="0"/>
        <w:ind w:left="120"/>
      </w:pPr>
    </w:p>
    <w:p w14:paraId="4C445D67" w14:textId="77777777" w:rsidR="00F327F5" w:rsidRDefault="0024477F">
      <w:r>
        <w:br w:type="page"/>
      </w:r>
      <w:r w:rsidR="00F327F5">
        <w:lastRenderedPageBreak/>
        <w:t>«</w:t>
      </w:r>
      <w:r w:rsidR="00F327F5" w:rsidRPr="00F327F5">
        <w:rPr>
          <w:noProof/>
          <w:color w:val="9800C8"/>
        </w:rPr>
        <w:t xml:space="preserve">INSERT "Certificate of </w:t>
      </w:r>
      <w:proofErr w:type="gramStart"/>
      <w:r w:rsidR="00F327F5" w:rsidRPr="00F327F5">
        <w:rPr>
          <w:noProof/>
          <w:color w:val="9800C8"/>
        </w:rPr>
        <w:t>Service.rtf"</w:t>
      </w:r>
      <w:r w:rsidR="00F327F5">
        <w:t>»</w:t>
      </w:r>
      <w:proofErr w:type="gramEnd"/>
    </w:p>
    <w:p w14:paraId="75C011A8" w14:textId="77777777" w:rsidR="00B36688" w:rsidRPr="00B36688" w:rsidRDefault="0024477F" w:rsidP="00F4651F">
      <w:pPr>
        <w:rPr>
          <w:noProof/>
          <w:color w:val="008000"/>
        </w:rPr>
      </w:pPr>
      <w:r>
        <w:br w:type="page"/>
      </w:r>
      <w:r w:rsidR="00F4651F">
        <w:lastRenderedPageBreak/>
        <w:t>«</w:t>
      </w:r>
      <w:r w:rsidR="00B36688" w:rsidRPr="00B36688">
        <w:rPr>
          <w:noProof/>
          <w:color w:val="008000"/>
        </w:rPr>
        <w:t xml:space="preserve">IF ANSWERED(Venue)=FALSE OR (Venue != "Federal Court - Western District" AND Venue != "Federal Court - Middle District" </w:t>
      </w:r>
    </w:p>
    <w:p w14:paraId="647240AE" w14:textId="77777777" w:rsidR="00F4651F" w:rsidRDefault="00B36688" w:rsidP="00F4651F">
      <w:r w:rsidRPr="00B36688">
        <w:rPr>
          <w:noProof/>
          <w:color w:val="008000"/>
        </w:rPr>
        <w:t>AND Venue != "Federal Court - Eastern District</w:t>
      </w:r>
      <w:proofErr w:type="gramStart"/>
      <w:r w:rsidRPr="00B36688">
        <w:rPr>
          <w:noProof/>
          <w:color w:val="008000"/>
        </w:rPr>
        <w:t>")</w:t>
      </w:r>
      <w:r w:rsidR="00F4651F">
        <w:t>»</w:t>
      </w:r>
      <w:proofErr w:type="gramEnd"/>
    </w:p>
    <w:p w14:paraId="0E284DB9" w14:textId="77777777" w:rsidR="00F4651F" w:rsidRDefault="00F4651F" w:rsidP="00F4651F"/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4651F" w14:paraId="7980E9BF" w14:textId="77777777">
        <w:trPr>
          <w:cantSplit/>
          <w:jc w:val="center"/>
        </w:trPr>
        <w:tc>
          <w:tcPr>
            <w:tcW w:w="4680" w:type="dxa"/>
          </w:tcPr>
          <w:p w14:paraId="3B3A6502" w14:textId="77777777" w:rsidR="00F4651F" w:rsidRDefault="00F4651F" w:rsidP="002774B5">
            <w:r>
              <w:br/>
              <w:t xml:space="preserve">STATE OF </w:t>
            </w:r>
            <w:smartTag w:uri="urn:schemas-microsoft-com:office:smarttags" w:element="place">
              <w:r>
                <w:t>NORTH CAROLINA</w:t>
              </w:r>
            </w:smartTag>
          </w:p>
          <w:p w14:paraId="4A41DD69" w14:textId="77777777" w:rsidR="00F4651F" w:rsidRDefault="00F4651F" w:rsidP="002774B5"/>
          <w:p w14:paraId="5BD7DD42" w14:textId="77777777" w:rsidR="00F4651F" w:rsidRDefault="00F4651F" w:rsidP="002774B5">
            <w:pPr>
              <w:adjustRightInd w:val="0"/>
              <w:spacing w:after="58"/>
            </w:pPr>
            <w:r>
              <w:t>COUNTY OF «</w:t>
            </w:r>
            <w:proofErr w:type="spellStart"/>
            <w:r>
              <w:rPr>
                <w:noProof/>
                <w:color w:val="0000FF"/>
              </w:rPr>
              <w:t>County:LIKE</w:t>
            </w:r>
            <w:proofErr w:type="spellEnd"/>
            <w:r>
              <w:rPr>
                <w:noProof/>
                <w:color w:val="0000FF"/>
              </w:rPr>
              <w:t xml:space="preserve"> THIS</w:t>
            </w:r>
            <w:r>
              <w:t>»</w:t>
            </w:r>
            <w:r>
              <w:fldChar w:fldCharType="begin"/>
            </w:r>
            <w:r>
              <w:instrText xml:space="preserve"> FILLIN "" </w:instrText>
            </w:r>
            <w:r>
              <w:fldChar w:fldCharType="end"/>
            </w:r>
          </w:p>
        </w:tc>
        <w:tc>
          <w:tcPr>
            <w:tcW w:w="4680" w:type="dxa"/>
          </w:tcPr>
          <w:p w14:paraId="03501E32" w14:textId="77777777" w:rsidR="00F4651F" w:rsidRDefault="00F4651F" w:rsidP="002774B5"/>
          <w:p w14:paraId="33A32940" w14:textId="77777777" w:rsidR="00F4651F" w:rsidRDefault="00F4651F" w:rsidP="002774B5">
            <w:pPr>
              <w:jc w:val="center"/>
            </w:pPr>
            <w:r>
              <w:t>IN THE GENERAL COURT OF JUSTICE</w:t>
            </w:r>
          </w:p>
          <w:p w14:paraId="157241DD" w14:textId="77777777" w:rsidR="00F4651F" w:rsidRDefault="00F4651F" w:rsidP="002774B5">
            <w:pPr>
              <w:jc w:val="center"/>
            </w:pPr>
            <w:r>
              <w:t>«</w:t>
            </w:r>
            <w:proofErr w:type="spellStart"/>
            <w:r>
              <w:rPr>
                <w:noProof/>
                <w:color w:val="0000FF"/>
              </w:rPr>
              <w:t>Division:LIKE</w:t>
            </w:r>
            <w:proofErr w:type="spellEnd"/>
            <w:r>
              <w:rPr>
                <w:noProof/>
                <w:color w:val="0000FF"/>
              </w:rPr>
              <w:t xml:space="preserve"> THIS</w:t>
            </w:r>
            <w:r>
              <w:t>»</w:t>
            </w:r>
            <w:r>
              <w:fldChar w:fldCharType="begin"/>
            </w:r>
            <w:r>
              <w:instrText xml:space="preserve"> FILLIN "" </w:instrText>
            </w:r>
            <w:r>
              <w:fldChar w:fldCharType="end"/>
            </w:r>
            <w:r>
              <w:t xml:space="preserve"> COURT DIVISION</w:t>
            </w:r>
          </w:p>
          <w:p w14:paraId="5B557BF2" w14:textId="77777777" w:rsidR="00F4651F" w:rsidRDefault="00F4651F" w:rsidP="002774B5">
            <w:pPr>
              <w:adjustRightInd w:val="0"/>
              <w:spacing w:after="58"/>
              <w:jc w:val="center"/>
            </w:pPr>
            <w:r>
              <w:t>«</w:t>
            </w:r>
            <w:r>
              <w:rPr>
                <w:noProof/>
                <w:color w:val="0000FF"/>
              </w:rPr>
              <w:t>Case Number:LIKE THIS</w:t>
            </w:r>
            <w:r>
              <w:t>»</w:t>
            </w:r>
            <w:r>
              <w:fldChar w:fldCharType="begin"/>
            </w:r>
            <w:r>
              <w:instrText xml:space="preserve"> FILLIN "" </w:instrText>
            </w:r>
            <w:r>
              <w:fldChar w:fldCharType="end"/>
            </w:r>
          </w:p>
        </w:tc>
      </w:tr>
    </w:tbl>
    <w:p w14:paraId="619447BC" w14:textId="77777777" w:rsidR="00F4651F" w:rsidRDefault="00F4651F" w:rsidP="00F4651F">
      <w:pPr>
        <w:rPr>
          <w:vanish/>
        </w:rPr>
      </w:pPr>
    </w:p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500"/>
        <w:gridCol w:w="360"/>
        <w:gridCol w:w="4500"/>
      </w:tblGrid>
      <w:tr w:rsidR="00F4651F" w14:paraId="3E497DB4" w14:textId="77777777">
        <w:trPr>
          <w:cantSplit/>
          <w:trHeight w:val="1137"/>
          <w:jc w:val="center"/>
        </w:trPr>
        <w:tc>
          <w:tcPr>
            <w:tcW w:w="4500" w:type="dxa"/>
            <w:tcBorders>
              <w:top w:val="single" w:sz="6" w:space="0" w:color="000000"/>
              <w:left w:val="single" w:sz="6" w:space="0" w:color="FFFFFF"/>
              <w:bottom w:val="single" w:sz="6" w:space="0" w:color="000000"/>
              <w:right w:val="dotDotDash" w:sz="4" w:space="0" w:color="auto"/>
            </w:tcBorders>
          </w:tcPr>
          <w:p w14:paraId="1090E12C" w14:textId="77777777" w:rsidR="00F4651F" w:rsidRDefault="00F4651F" w:rsidP="002774B5"/>
          <w:p w14:paraId="211B21B7" w14:textId="77777777" w:rsidR="00F4651F" w:rsidRDefault="00F4651F" w:rsidP="002774B5">
            <w:r>
              <w:t>«</w:t>
            </w:r>
            <w:r>
              <w:rPr>
                <w:noProof/>
                <w:color w:val="0000FF"/>
              </w:rPr>
              <w:t>Party A:LIKE THIS</w:t>
            </w:r>
            <w:r>
              <w:t>»</w:t>
            </w:r>
            <w:r>
              <w:fldChar w:fldCharType="begin"/>
            </w:r>
            <w:r>
              <w:instrText xml:space="preserve"> FILLIN "" </w:instrText>
            </w:r>
            <w:r>
              <w:fldChar w:fldCharType="end"/>
            </w:r>
            <w:r>
              <w:t>,</w:t>
            </w:r>
          </w:p>
          <w:p w14:paraId="28E91CF5" w14:textId="77777777" w:rsidR="00F4651F" w:rsidRDefault="00F4651F" w:rsidP="002774B5"/>
          <w:p w14:paraId="1208B4AE" w14:textId="77777777" w:rsidR="00F4651F" w:rsidRDefault="00F4651F" w:rsidP="002774B5">
            <w:pPr>
              <w:ind w:firstLine="720"/>
            </w:pPr>
            <w:r>
              <w:t>«</w:t>
            </w:r>
            <w:r>
              <w:rPr>
                <w:noProof/>
                <w:color w:val="0000FF"/>
              </w:rPr>
              <w:t>Party A Type</w:t>
            </w:r>
            <w:r>
              <w:t>»</w:t>
            </w:r>
            <w:r>
              <w:fldChar w:fldCharType="begin"/>
            </w:r>
            <w:r>
              <w:instrText xml:space="preserve"> FILLIN "s" </w:instrText>
            </w:r>
            <w:r>
              <w:fldChar w:fldCharType="end"/>
            </w:r>
            <w:r>
              <w:t>,</w:t>
            </w:r>
          </w:p>
          <w:p w14:paraId="73082A3C" w14:textId="77777777" w:rsidR="00F4651F" w:rsidRDefault="00F4651F" w:rsidP="002774B5"/>
          <w:p w14:paraId="1B493463" w14:textId="77777777" w:rsidR="00F4651F" w:rsidRDefault="00F4651F" w:rsidP="002774B5">
            <w:r>
              <w:t>vs.</w:t>
            </w:r>
          </w:p>
          <w:p w14:paraId="626B85B7" w14:textId="77777777" w:rsidR="00F4651F" w:rsidRDefault="00F4651F" w:rsidP="002774B5"/>
          <w:p w14:paraId="51F5AFD2" w14:textId="77777777" w:rsidR="00F4651F" w:rsidRDefault="00F4651F" w:rsidP="002774B5">
            <w:r>
              <w:t>«</w:t>
            </w:r>
            <w:r>
              <w:rPr>
                <w:noProof/>
                <w:color w:val="0000FF"/>
              </w:rPr>
              <w:t>Party B:LIKE THIS</w:t>
            </w:r>
            <w:r>
              <w:t>»</w:t>
            </w:r>
            <w:r>
              <w:fldChar w:fldCharType="begin"/>
            </w:r>
            <w:r>
              <w:instrText xml:space="preserve"> FILLIN "" </w:instrText>
            </w:r>
            <w:r>
              <w:fldChar w:fldCharType="end"/>
            </w:r>
            <w:r>
              <w:t>,</w:t>
            </w:r>
          </w:p>
          <w:p w14:paraId="5966EC2C" w14:textId="77777777" w:rsidR="00F4651F" w:rsidRDefault="00F4651F" w:rsidP="002774B5"/>
          <w:p w14:paraId="5C7F2881" w14:textId="77777777" w:rsidR="00F4651F" w:rsidRDefault="00F4651F" w:rsidP="002774B5">
            <w:pPr>
              <w:spacing w:after="58"/>
            </w:pPr>
            <w:r>
              <w:tab/>
              <w:t>«</w:t>
            </w:r>
            <w:r>
              <w:rPr>
                <w:noProof/>
                <w:color w:val="0000FF"/>
              </w:rPr>
              <w:t xml:space="preserve">Party B </w:t>
            </w:r>
            <w:proofErr w:type="spellStart"/>
            <w:r>
              <w:rPr>
                <w:noProof/>
                <w:color w:val="0000FF"/>
              </w:rPr>
              <w:t>Type</w:t>
            </w:r>
            <w:r>
              <w:t>»«</w:t>
            </w:r>
            <w:r>
              <w:rPr>
                <w:noProof/>
                <w:color w:val="008000"/>
              </w:rPr>
              <w:t>IF</w:t>
            </w:r>
            <w:proofErr w:type="spellEnd"/>
            <w:r>
              <w:rPr>
                <w:noProof/>
                <w:color w:val="008000"/>
              </w:rPr>
              <w:t xml:space="preserve"> ANSWERED( Party C )</w:t>
            </w:r>
            <w:r>
              <w:t>».</w:t>
            </w:r>
          </w:p>
          <w:p w14:paraId="1541B282" w14:textId="77777777" w:rsidR="00F4651F" w:rsidRDefault="00F4651F" w:rsidP="002774B5">
            <w:pPr>
              <w:spacing w:after="58"/>
            </w:pPr>
          </w:p>
          <w:p w14:paraId="1469F04F" w14:textId="77777777" w:rsidR="00F4651F" w:rsidRDefault="00F4651F" w:rsidP="002774B5">
            <w:pPr>
              <w:spacing w:after="58"/>
            </w:pPr>
            <w:r>
              <w:t>«</w:t>
            </w:r>
            <w:r>
              <w:rPr>
                <w:noProof/>
                <w:color w:val="0000FF"/>
              </w:rPr>
              <w:t>Party C Status</w:t>
            </w:r>
            <w:r>
              <w:t>»</w:t>
            </w:r>
          </w:p>
          <w:p w14:paraId="3F34BA53" w14:textId="77777777" w:rsidR="00F4651F" w:rsidRDefault="00F4651F" w:rsidP="002774B5">
            <w:pPr>
              <w:spacing w:after="58"/>
            </w:pPr>
          </w:p>
          <w:p w14:paraId="64DCE1C2" w14:textId="77777777" w:rsidR="00F4651F" w:rsidRDefault="00F4651F" w:rsidP="002774B5">
            <w:pPr>
              <w:spacing w:after="58"/>
            </w:pPr>
            <w:r>
              <w:t>«</w:t>
            </w:r>
            <w:r>
              <w:rPr>
                <w:noProof/>
                <w:color w:val="0000FF"/>
              </w:rPr>
              <w:t xml:space="preserve">Party C:LIKE </w:t>
            </w:r>
            <w:proofErr w:type="gramStart"/>
            <w:r>
              <w:rPr>
                <w:noProof/>
                <w:color w:val="0000FF"/>
              </w:rPr>
              <w:t>THIS</w:t>
            </w:r>
            <w:r>
              <w:t>»,</w:t>
            </w:r>
            <w:proofErr w:type="gramEnd"/>
          </w:p>
          <w:p w14:paraId="08CDC6FE" w14:textId="77777777" w:rsidR="00F4651F" w:rsidRDefault="00F4651F" w:rsidP="002774B5">
            <w:pPr>
              <w:spacing w:after="58"/>
            </w:pPr>
          </w:p>
          <w:p w14:paraId="5957A6E2" w14:textId="77777777" w:rsidR="00F4651F" w:rsidRDefault="00F4651F" w:rsidP="002774B5">
            <w:pPr>
              <w:spacing w:after="58"/>
            </w:pPr>
            <w:r>
              <w:tab/>
              <w:t>«</w:t>
            </w:r>
            <w:r>
              <w:rPr>
                <w:noProof/>
                <w:color w:val="0000FF"/>
              </w:rPr>
              <w:t xml:space="preserve">Party C </w:t>
            </w:r>
            <w:proofErr w:type="spellStart"/>
            <w:r>
              <w:rPr>
                <w:noProof/>
                <w:color w:val="0000FF"/>
              </w:rPr>
              <w:t>Type</w:t>
            </w:r>
            <w:r>
              <w:t>»«</w:t>
            </w:r>
            <w:r>
              <w:rPr>
                <w:noProof/>
                <w:color w:val="008000"/>
              </w:rPr>
              <w:t>END</w:t>
            </w:r>
            <w:proofErr w:type="spellEnd"/>
            <w:r>
              <w:rPr>
                <w:noProof/>
                <w:color w:val="008000"/>
              </w:rPr>
              <w:t xml:space="preserve"> IF</w:t>
            </w:r>
            <w:r>
              <w:t>»«</w:t>
            </w:r>
            <w:r>
              <w:rPr>
                <w:noProof/>
                <w:color w:val="008000"/>
              </w:rPr>
              <w:t>IF ANSWERED( Party D )</w:t>
            </w:r>
            <w:r>
              <w:t>»,</w:t>
            </w:r>
          </w:p>
          <w:p w14:paraId="12AA172D" w14:textId="77777777" w:rsidR="00F4651F" w:rsidRDefault="00F4651F" w:rsidP="002774B5">
            <w:pPr>
              <w:spacing w:after="58"/>
            </w:pPr>
          </w:p>
          <w:p w14:paraId="2247E27B" w14:textId="77777777" w:rsidR="00F4651F" w:rsidRDefault="00F4651F" w:rsidP="002774B5">
            <w:pPr>
              <w:spacing w:after="58"/>
            </w:pPr>
            <w:r>
              <w:t>vs.</w:t>
            </w:r>
          </w:p>
          <w:p w14:paraId="3AC846F3" w14:textId="77777777" w:rsidR="00F4651F" w:rsidRDefault="00F4651F" w:rsidP="002774B5">
            <w:pPr>
              <w:spacing w:after="58"/>
            </w:pPr>
          </w:p>
          <w:p w14:paraId="3056AFF2" w14:textId="77777777" w:rsidR="00F4651F" w:rsidRDefault="00F4651F" w:rsidP="002774B5">
            <w:pPr>
              <w:spacing w:after="58"/>
            </w:pPr>
            <w:r>
              <w:t>«</w:t>
            </w:r>
            <w:r>
              <w:rPr>
                <w:noProof/>
                <w:color w:val="0000FF"/>
              </w:rPr>
              <w:t xml:space="preserve">Party D:LIKE </w:t>
            </w:r>
            <w:proofErr w:type="gramStart"/>
            <w:r>
              <w:rPr>
                <w:noProof/>
                <w:color w:val="0000FF"/>
              </w:rPr>
              <w:t>THIS</w:t>
            </w:r>
            <w:r>
              <w:t>»,</w:t>
            </w:r>
            <w:proofErr w:type="gramEnd"/>
          </w:p>
          <w:p w14:paraId="08A89E53" w14:textId="77777777" w:rsidR="00F4651F" w:rsidRDefault="00F4651F" w:rsidP="002774B5">
            <w:pPr>
              <w:spacing w:after="58"/>
            </w:pPr>
          </w:p>
          <w:p w14:paraId="47CE8D99" w14:textId="77777777" w:rsidR="00F4651F" w:rsidRDefault="00F4651F" w:rsidP="002774B5">
            <w:pPr>
              <w:adjustRightInd w:val="0"/>
              <w:spacing w:after="58"/>
            </w:pPr>
            <w:r>
              <w:tab/>
              <w:t>«</w:t>
            </w:r>
            <w:r>
              <w:rPr>
                <w:noProof/>
                <w:color w:val="0000FF"/>
              </w:rPr>
              <w:t xml:space="preserve">Party D </w:t>
            </w:r>
            <w:proofErr w:type="spellStart"/>
            <w:r>
              <w:rPr>
                <w:noProof/>
                <w:color w:val="0000FF"/>
              </w:rPr>
              <w:t>Type</w:t>
            </w:r>
            <w:r>
              <w:t>»«</w:t>
            </w:r>
            <w:r>
              <w:rPr>
                <w:noProof/>
                <w:color w:val="008000"/>
              </w:rPr>
              <w:t>END</w:t>
            </w:r>
            <w:proofErr w:type="spellEnd"/>
            <w:r>
              <w:rPr>
                <w:noProof/>
                <w:color w:val="008000"/>
              </w:rPr>
              <w:t xml:space="preserve"> IF</w:t>
            </w:r>
            <w:r>
              <w:t>».</w:t>
            </w:r>
          </w:p>
        </w:tc>
        <w:tc>
          <w:tcPr>
            <w:tcW w:w="360" w:type="dxa"/>
            <w:tcBorders>
              <w:top w:val="single" w:sz="6" w:space="0" w:color="FFFFFF"/>
              <w:left w:val="dotDotDash" w:sz="4" w:space="0" w:color="auto"/>
              <w:bottom w:val="single" w:sz="6" w:space="0" w:color="FFFFFF"/>
              <w:right w:val="single" w:sz="6" w:space="0" w:color="FFFFFF"/>
            </w:tcBorders>
          </w:tcPr>
          <w:p w14:paraId="5A1B104E" w14:textId="77777777" w:rsidR="00F4651F" w:rsidRDefault="00F4651F" w:rsidP="002774B5">
            <w:pPr>
              <w:adjustRightInd w:val="0"/>
              <w:spacing w:after="58"/>
            </w:pPr>
          </w:p>
        </w:tc>
        <w:tc>
          <w:tcPr>
            <w:tcW w:w="4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5B4D657D" w14:textId="77777777" w:rsidR="00F4651F" w:rsidRDefault="00F4651F" w:rsidP="002774B5"/>
          <w:p w14:paraId="433B4E7E" w14:textId="77777777" w:rsidR="00F4651F" w:rsidRDefault="00F4651F" w:rsidP="002774B5"/>
          <w:p w14:paraId="553F08B2" w14:textId="77777777" w:rsidR="00F4651F" w:rsidRDefault="00F4651F" w:rsidP="002774B5"/>
          <w:p w14:paraId="6E3D7518" w14:textId="77777777" w:rsidR="00F4651F" w:rsidRDefault="00F4651F" w:rsidP="002774B5"/>
          <w:p w14:paraId="46C21128" w14:textId="77777777" w:rsidR="00F4651F" w:rsidRDefault="00F4651F" w:rsidP="002774B5"/>
          <w:p w14:paraId="1E18F3B1" w14:textId="77777777" w:rsidR="00F4651F" w:rsidRDefault="00F4651F" w:rsidP="002774B5">
            <w:pPr>
              <w:adjustRightInd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ORDER</w:t>
            </w:r>
            <w:r>
              <w:rPr>
                <w:b/>
                <w:bCs/>
                <w:u w:val="single"/>
              </w:rPr>
              <w:fldChar w:fldCharType="begin"/>
            </w:r>
            <w:r>
              <w:rPr>
                <w:b/>
                <w:bCs/>
                <w:u w:val="single"/>
              </w:rPr>
              <w:instrText xml:space="preserve"> FILLIN "" </w:instrText>
            </w:r>
            <w:r>
              <w:rPr>
                <w:b/>
                <w:bCs/>
                <w:u w:val="single"/>
              </w:rPr>
              <w:fldChar w:fldCharType="end"/>
            </w:r>
          </w:p>
        </w:tc>
      </w:tr>
    </w:tbl>
    <w:p w14:paraId="24684945" w14:textId="77777777" w:rsidR="00F4651F" w:rsidRDefault="00F4651F" w:rsidP="00F4651F">
      <w:pPr>
        <w:tabs>
          <w:tab w:val="left" w:pos="748"/>
        </w:tabs>
        <w:spacing w:line="480" w:lineRule="auto"/>
        <w:jc w:val="both"/>
      </w:pPr>
    </w:p>
    <w:p w14:paraId="4FCF9E9A" w14:textId="77777777" w:rsidR="00B36688" w:rsidRPr="00B36688" w:rsidRDefault="00F4651F" w:rsidP="00F4651F">
      <w:pPr>
        <w:rPr>
          <w:noProof/>
          <w:color w:val="008000"/>
        </w:rPr>
      </w:pPr>
      <w:r>
        <w:t>«</w:t>
      </w:r>
      <w:r>
        <w:rPr>
          <w:noProof/>
          <w:color w:val="008000"/>
        </w:rPr>
        <w:t>END IF</w:t>
      </w:r>
      <w:r>
        <w:t>»«</w:t>
      </w:r>
      <w:r w:rsidR="00B36688" w:rsidRPr="00B36688">
        <w:rPr>
          <w:noProof/>
          <w:color w:val="008000"/>
        </w:rPr>
        <w:t xml:space="preserve">IF ANSWERED( Venue )= TRUE </w:t>
      </w:r>
    </w:p>
    <w:p w14:paraId="6B045F2C" w14:textId="77777777" w:rsidR="00B36688" w:rsidRPr="00B36688" w:rsidRDefault="00B36688" w:rsidP="00F4651F">
      <w:pPr>
        <w:rPr>
          <w:noProof/>
          <w:color w:val="008000"/>
        </w:rPr>
      </w:pPr>
      <w:r w:rsidRPr="00B36688">
        <w:rPr>
          <w:noProof/>
          <w:color w:val="008000"/>
        </w:rPr>
        <w:t xml:space="preserve">AND (Venue = "Federal Court - Eastern District" </w:t>
      </w:r>
    </w:p>
    <w:p w14:paraId="21C40409" w14:textId="77777777" w:rsidR="00B36688" w:rsidRPr="00B36688" w:rsidRDefault="00B36688" w:rsidP="00F4651F">
      <w:pPr>
        <w:rPr>
          <w:noProof/>
          <w:color w:val="008000"/>
        </w:rPr>
      </w:pPr>
      <w:r w:rsidRPr="00B36688">
        <w:rPr>
          <w:noProof/>
          <w:color w:val="008000"/>
        </w:rPr>
        <w:t xml:space="preserve">OR Venue = "Federal Court - Western District" </w:t>
      </w:r>
    </w:p>
    <w:p w14:paraId="77DB9A38" w14:textId="77777777" w:rsidR="00F4651F" w:rsidRDefault="00B36688" w:rsidP="00F4651F">
      <w:r w:rsidRPr="00B36688">
        <w:rPr>
          <w:noProof/>
          <w:color w:val="008000"/>
        </w:rPr>
        <w:t>OR Venue = "Federal Court - Middle District</w:t>
      </w:r>
      <w:proofErr w:type="gramStart"/>
      <w:r w:rsidRPr="00B36688">
        <w:rPr>
          <w:noProof/>
          <w:color w:val="008000"/>
        </w:rPr>
        <w:t>")</w:t>
      </w:r>
      <w:r w:rsidR="00F4651F">
        <w:t>»</w:t>
      </w:r>
      <w:proofErr w:type="gramEnd"/>
    </w:p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9360"/>
      </w:tblGrid>
      <w:tr w:rsidR="00F4651F" w14:paraId="3559E66D" w14:textId="77777777">
        <w:trPr>
          <w:cantSplit/>
          <w:jc w:val="center"/>
        </w:trPr>
        <w:tc>
          <w:tcPr>
            <w:tcW w:w="936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3EB84517" w14:textId="77777777" w:rsidR="00F4651F" w:rsidRDefault="00F4651F" w:rsidP="002774B5">
            <w:pPr>
              <w:jc w:val="center"/>
            </w:pPr>
            <w:r>
              <w:lastRenderedPageBreak/>
              <w:t>IN THE UNITED STATES DISTRICT COURT</w:t>
            </w:r>
          </w:p>
          <w:p w14:paraId="3E3F48D0" w14:textId="77777777" w:rsidR="00F4651F" w:rsidRDefault="00B36688" w:rsidP="002774B5">
            <w:pPr>
              <w:jc w:val="center"/>
            </w:pPr>
            <w:r>
              <w:t>IN THE «</w:t>
            </w:r>
            <w:r w:rsidRPr="008E6C02">
              <w:rPr>
                <w:noProof/>
                <w:color w:val="008000"/>
              </w:rPr>
              <w:t>IF Venue = "Federal Court - Eastern District"</w:t>
            </w:r>
            <w:r>
              <w:t>»</w:t>
            </w:r>
            <w:r>
              <w:rPr>
                <w:caps/>
              </w:rPr>
              <w:t>EASTERN«</w:t>
            </w:r>
            <w:r w:rsidRPr="008E6C02">
              <w:rPr>
                <w:caps/>
                <w:noProof/>
                <w:color w:val="008000"/>
              </w:rPr>
              <w:t>END IF</w:t>
            </w:r>
            <w:r>
              <w:rPr>
                <w:caps/>
              </w:rPr>
              <w:t xml:space="preserve">» </w:t>
            </w:r>
            <w:r>
              <w:t>«</w:t>
            </w:r>
            <w:r w:rsidRPr="008E6C02">
              <w:rPr>
                <w:noProof/>
                <w:color w:val="008000"/>
              </w:rPr>
              <w:t>IF Venue = "Federal Court - Western District"</w:t>
            </w:r>
            <w:r>
              <w:t>»</w:t>
            </w:r>
            <w:r>
              <w:rPr>
                <w:caps/>
              </w:rPr>
              <w:t>WESTERN«</w:t>
            </w:r>
            <w:r w:rsidRPr="008E6C02">
              <w:rPr>
                <w:caps/>
                <w:noProof/>
                <w:color w:val="008000"/>
              </w:rPr>
              <w:t>END IF</w:t>
            </w:r>
            <w:r>
              <w:rPr>
                <w:caps/>
              </w:rPr>
              <w:t>»</w:t>
            </w:r>
            <w:r>
              <w:t>«</w:t>
            </w:r>
            <w:r w:rsidRPr="008E6C02">
              <w:rPr>
                <w:noProof/>
                <w:color w:val="008000"/>
              </w:rPr>
              <w:t>IF Venue = "Federal Court - Middle District"</w:t>
            </w:r>
            <w:r>
              <w:t>»</w:t>
            </w:r>
            <w:r>
              <w:rPr>
                <w:caps/>
              </w:rPr>
              <w:t>MIDDLE«</w:t>
            </w:r>
            <w:r w:rsidRPr="008E6C02">
              <w:rPr>
                <w:caps/>
                <w:noProof/>
                <w:color w:val="008000"/>
              </w:rPr>
              <w:t>END IF</w:t>
            </w:r>
            <w:r>
              <w:rPr>
                <w:caps/>
              </w:rPr>
              <w:t>» DISTRICT</w:t>
            </w:r>
            <w:r>
              <w:t xml:space="preserve"> </w:t>
            </w:r>
            <w:r w:rsidR="00F4651F">
              <w:t>OF NORTH CAROLINA</w:t>
            </w:r>
          </w:p>
          <w:p w14:paraId="1CD93C04" w14:textId="77777777" w:rsidR="00F4651F" w:rsidRDefault="00F4651F" w:rsidP="002774B5">
            <w:pPr>
              <w:jc w:val="center"/>
            </w:pPr>
            <w:r>
              <w:t>«</w:t>
            </w:r>
            <w:proofErr w:type="spellStart"/>
            <w:r>
              <w:rPr>
                <w:noProof/>
                <w:color w:val="0000FF"/>
              </w:rPr>
              <w:t>Division:LIKE</w:t>
            </w:r>
            <w:proofErr w:type="spellEnd"/>
            <w:r>
              <w:rPr>
                <w:noProof/>
                <w:color w:val="0000FF"/>
              </w:rPr>
              <w:t xml:space="preserve"> THIS</w:t>
            </w:r>
            <w:r>
              <w:t>»</w:t>
            </w:r>
          </w:p>
          <w:p w14:paraId="54E020DF" w14:textId="77777777" w:rsidR="00F4651F" w:rsidRDefault="00F4651F" w:rsidP="002774B5">
            <w:pPr>
              <w:adjustRightInd w:val="0"/>
              <w:spacing w:after="58"/>
              <w:jc w:val="center"/>
            </w:pPr>
            <w:r>
              <w:t xml:space="preserve">CIVIL ACTION </w:t>
            </w:r>
            <w:proofErr w:type="gramStart"/>
            <w:r>
              <w:t>NO. «</w:t>
            </w:r>
            <w:proofErr w:type="gramEnd"/>
            <w:r>
              <w:rPr>
                <w:noProof/>
                <w:color w:val="0000FF"/>
              </w:rPr>
              <w:t>Case Number</w:t>
            </w:r>
            <w:r>
              <w:t>»</w:t>
            </w:r>
            <w:r>
              <w:fldChar w:fldCharType="begin"/>
            </w:r>
            <w:r>
              <w:instrText xml:space="preserve"> FILLIN "" </w:instrText>
            </w:r>
            <w:r>
              <w:fldChar w:fldCharType="end"/>
            </w:r>
          </w:p>
        </w:tc>
      </w:tr>
    </w:tbl>
    <w:p w14:paraId="54E9AE26" w14:textId="77777777" w:rsidR="00F4651F" w:rsidRDefault="00F4651F" w:rsidP="00F4651F">
      <w:pPr>
        <w:rPr>
          <w:vanish/>
        </w:rPr>
      </w:pPr>
    </w:p>
    <w:tbl>
      <w:tblPr>
        <w:tblW w:w="0" w:type="auto"/>
        <w:jc w:val="center"/>
        <w:tblLayout w:type="fixed"/>
        <w:tblCellMar>
          <w:left w:w="120" w:type="dxa"/>
          <w:right w:w="120" w:type="dxa"/>
        </w:tblCellMar>
        <w:tblLook w:val="0000" w:firstRow="0" w:lastRow="0" w:firstColumn="0" w:lastColumn="0" w:noHBand="0" w:noVBand="0"/>
      </w:tblPr>
      <w:tblGrid>
        <w:gridCol w:w="4500"/>
        <w:gridCol w:w="360"/>
        <w:gridCol w:w="4500"/>
      </w:tblGrid>
      <w:tr w:rsidR="00F4651F" w14:paraId="582C4752" w14:textId="77777777">
        <w:trPr>
          <w:cantSplit/>
          <w:trHeight w:val="1137"/>
          <w:jc w:val="center"/>
        </w:trPr>
        <w:tc>
          <w:tcPr>
            <w:tcW w:w="4500" w:type="dxa"/>
            <w:tcBorders>
              <w:top w:val="single" w:sz="6" w:space="0" w:color="000000"/>
              <w:left w:val="single" w:sz="6" w:space="0" w:color="FFFFFF"/>
              <w:bottom w:val="single" w:sz="6" w:space="0" w:color="000000"/>
              <w:right w:val="dotDotDash" w:sz="4" w:space="0" w:color="auto"/>
            </w:tcBorders>
          </w:tcPr>
          <w:p w14:paraId="23CADDBE" w14:textId="77777777" w:rsidR="00F4651F" w:rsidRDefault="00F4651F" w:rsidP="002774B5"/>
          <w:p w14:paraId="38A9981E" w14:textId="77777777" w:rsidR="00F4651F" w:rsidRDefault="00F4651F" w:rsidP="002774B5">
            <w:r>
              <w:t>«</w:t>
            </w:r>
            <w:r>
              <w:rPr>
                <w:noProof/>
                <w:color w:val="0000FF"/>
              </w:rPr>
              <w:t>Party A:LIKE THIS</w:t>
            </w:r>
            <w:r>
              <w:t>»</w:t>
            </w:r>
            <w:r>
              <w:fldChar w:fldCharType="begin"/>
            </w:r>
            <w:r>
              <w:instrText xml:space="preserve"> FILLIN "" </w:instrText>
            </w:r>
            <w:r>
              <w:fldChar w:fldCharType="end"/>
            </w:r>
            <w:r>
              <w:t>,</w:t>
            </w:r>
          </w:p>
          <w:p w14:paraId="5D3D856C" w14:textId="77777777" w:rsidR="00F4651F" w:rsidRDefault="00F4651F" w:rsidP="002774B5"/>
          <w:p w14:paraId="1C3467DD" w14:textId="77777777" w:rsidR="00F4651F" w:rsidRDefault="00F4651F" w:rsidP="002774B5">
            <w:pPr>
              <w:ind w:firstLine="720"/>
            </w:pPr>
            <w:r>
              <w:t>«</w:t>
            </w:r>
            <w:r>
              <w:rPr>
                <w:noProof/>
                <w:color w:val="0000FF"/>
              </w:rPr>
              <w:t>Party A Type</w:t>
            </w:r>
            <w:r>
              <w:t>»</w:t>
            </w:r>
            <w:r>
              <w:fldChar w:fldCharType="begin"/>
            </w:r>
            <w:r>
              <w:instrText xml:space="preserve"> FILLIN "s" </w:instrText>
            </w:r>
            <w:r>
              <w:fldChar w:fldCharType="end"/>
            </w:r>
            <w:r>
              <w:t>,</w:t>
            </w:r>
          </w:p>
          <w:p w14:paraId="218144C8" w14:textId="77777777" w:rsidR="00F4651F" w:rsidRDefault="00F4651F" w:rsidP="002774B5"/>
          <w:p w14:paraId="773868AC" w14:textId="77777777" w:rsidR="00F4651F" w:rsidRDefault="00F4651F" w:rsidP="002774B5">
            <w:r>
              <w:t>vs.</w:t>
            </w:r>
          </w:p>
          <w:p w14:paraId="4A147B48" w14:textId="77777777" w:rsidR="00F4651F" w:rsidRDefault="00F4651F" w:rsidP="002774B5"/>
          <w:p w14:paraId="0ECA491C" w14:textId="77777777" w:rsidR="00F4651F" w:rsidRDefault="00F4651F" w:rsidP="002774B5">
            <w:r>
              <w:t>«</w:t>
            </w:r>
            <w:r>
              <w:rPr>
                <w:noProof/>
                <w:color w:val="0000FF"/>
              </w:rPr>
              <w:t>Party B:LIKE THIS</w:t>
            </w:r>
            <w:r>
              <w:t>»</w:t>
            </w:r>
            <w:r>
              <w:fldChar w:fldCharType="begin"/>
            </w:r>
            <w:r>
              <w:instrText xml:space="preserve"> FILLIN "" </w:instrText>
            </w:r>
            <w:r>
              <w:fldChar w:fldCharType="end"/>
            </w:r>
            <w:r>
              <w:t>,</w:t>
            </w:r>
          </w:p>
          <w:p w14:paraId="01636362" w14:textId="77777777" w:rsidR="00F4651F" w:rsidRDefault="00F4651F" w:rsidP="002774B5"/>
          <w:p w14:paraId="5CE86085" w14:textId="77777777" w:rsidR="00F4651F" w:rsidRDefault="00F4651F" w:rsidP="002774B5">
            <w:pPr>
              <w:spacing w:after="58"/>
            </w:pPr>
            <w:r>
              <w:tab/>
              <w:t>«</w:t>
            </w:r>
            <w:r>
              <w:rPr>
                <w:noProof/>
                <w:color w:val="0000FF"/>
              </w:rPr>
              <w:t xml:space="preserve">Party B </w:t>
            </w:r>
            <w:proofErr w:type="spellStart"/>
            <w:r>
              <w:rPr>
                <w:noProof/>
                <w:color w:val="0000FF"/>
              </w:rPr>
              <w:t>Type</w:t>
            </w:r>
            <w:r>
              <w:t>»«</w:t>
            </w:r>
            <w:r>
              <w:rPr>
                <w:noProof/>
                <w:color w:val="008000"/>
              </w:rPr>
              <w:t>IF</w:t>
            </w:r>
            <w:proofErr w:type="spellEnd"/>
            <w:r>
              <w:rPr>
                <w:noProof/>
                <w:color w:val="008000"/>
              </w:rPr>
              <w:t xml:space="preserve"> ANSWERED( Party C )</w:t>
            </w:r>
            <w:r>
              <w:t>».</w:t>
            </w:r>
          </w:p>
          <w:p w14:paraId="59CBB7D1" w14:textId="77777777" w:rsidR="00F4651F" w:rsidRDefault="00F4651F" w:rsidP="002774B5">
            <w:pPr>
              <w:spacing w:after="58"/>
            </w:pPr>
          </w:p>
          <w:p w14:paraId="7757A8A3" w14:textId="77777777" w:rsidR="00F4651F" w:rsidRDefault="00F4651F" w:rsidP="002774B5">
            <w:pPr>
              <w:spacing w:after="58"/>
            </w:pPr>
            <w:r>
              <w:t>«</w:t>
            </w:r>
            <w:r>
              <w:rPr>
                <w:noProof/>
                <w:color w:val="0000FF"/>
              </w:rPr>
              <w:t>Party C Status</w:t>
            </w:r>
            <w:r>
              <w:t>»</w:t>
            </w:r>
          </w:p>
          <w:p w14:paraId="78ED5BA4" w14:textId="77777777" w:rsidR="00F4651F" w:rsidRDefault="00F4651F" w:rsidP="002774B5">
            <w:pPr>
              <w:spacing w:after="58"/>
            </w:pPr>
          </w:p>
          <w:p w14:paraId="44E1881B" w14:textId="77777777" w:rsidR="00F4651F" w:rsidRDefault="00F4651F" w:rsidP="002774B5">
            <w:pPr>
              <w:spacing w:after="58"/>
            </w:pPr>
            <w:r>
              <w:t>«</w:t>
            </w:r>
            <w:r>
              <w:rPr>
                <w:noProof/>
                <w:color w:val="0000FF"/>
              </w:rPr>
              <w:t xml:space="preserve">Party C:LIKE </w:t>
            </w:r>
            <w:proofErr w:type="gramStart"/>
            <w:r>
              <w:rPr>
                <w:noProof/>
                <w:color w:val="0000FF"/>
              </w:rPr>
              <w:t>THIS</w:t>
            </w:r>
            <w:r>
              <w:t>»,</w:t>
            </w:r>
            <w:proofErr w:type="gramEnd"/>
          </w:p>
          <w:p w14:paraId="1B2F5272" w14:textId="77777777" w:rsidR="00F4651F" w:rsidRDefault="00F4651F" w:rsidP="002774B5">
            <w:pPr>
              <w:spacing w:after="58"/>
            </w:pPr>
          </w:p>
          <w:p w14:paraId="017AA2B4" w14:textId="77777777" w:rsidR="00F4651F" w:rsidRDefault="00F4651F" w:rsidP="002774B5">
            <w:pPr>
              <w:spacing w:after="58"/>
            </w:pPr>
            <w:r>
              <w:tab/>
              <w:t>«</w:t>
            </w:r>
            <w:r>
              <w:rPr>
                <w:noProof/>
                <w:color w:val="0000FF"/>
              </w:rPr>
              <w:t xml:space="preserve">Party C </w:t>
            </w:r>
            <w:proofErr w:type="spellStart"/>
            <w:r>
              <w:rPr>
                <w:noProof/>
                <w:color w:val="0000FF"/>
              </w:rPr>
              <w:t>Type</w:t>
            </w:r>
            <w:r>
              <w:t>»«</w:t>
            </w:r>
            <w:r>
              <w:rPr>
                <w:noProof/>
                <w:color w:val="008000"/>
              </w:rPr>
              <w:t>END</w:t>
            </w:r>
            <w:proofErr w:type="spellEnd"/>
            <w:r>
              <w:rPr>
                <w:noProof/>
                <w:color w:val="008000"/>
              </w:rPr>
              <w:t xml:space="preserve"> IF</w:t>
            </w:r>
            <w:r>
              <w:t>»«</w:t>
            </w:r>
            <w:r>
              <w:rPr>
                <w:noProof/>
                <w:color w:val="008000"/>
              </w:rPr>
              <w:t>IF ANSWERED( Party D )</w:t>
            </w:r>
            <w:r>
              <w:t>»,</w:t>
            </w:r>
          </w:p>
          <w:p w14:paraId="58C08B36" w14:textId="77777777" w:rsidR="00F4651F" w:rsidRDefault="00F4651F" w:rsidP="002774B5">
            <w:pPr>
              <w:spacing w:after="58"/>
            </w:pPr>
          </w:p>
          <w:p w14:paraId="6DA97CD1" w14:textId="77777777" w:rsidR="00F4651F" w:rsidRDefault="00F4651F" w:rsidP="002774B5">
            <w:pPr>
              <w:spacing w:after="58"/>
            </w:pPr>
            <w:r>
              <w:t>vs.</w:t>
            </w:r>
          </w:p>
          <w:p w14:paraId="1A26604E" w14:textId="77777777" w:rsidR="00F4651F" w:rsidRDefault="00F4651F" w:rsidP="002774B5">
            <w:pPr>
              <w:spacing w:after="58"/>
            </w:pPr>
          </w:p>
          <w:p w14:paraId="4D4945E9" w14:textId="77777777" w:rsidR="00F4651F" w:rsidRDefault="00F4651F" w:rsidP="002774B5">
            <w:pPr>
              <w:spacing w:after="58"/>
            </w:pPr>
            <w:r>
              <w:t>«</w:t>
            </w:r>
            <w:r>
              <w:rPr>
                <w:noProof/>
                <w:color w:val="0000FF"/>
              </w:rPr>
              <w:t xml:space="preserve">Party D:LIKE </w:t>
            </w:r>
            <w:proofErr w:type="gramStart"/>
            <w:r>
              <w:rPr>
                <w:noProof/>
                <w:color w:val="0000FF"/>
              </w:rPr>
              <w:t>THIS</w:t>
            </w:r>
            <w:r>
              <w:t>»,</w:t>
            </w:r>
            <w:proofErr w:type="gramEnd"/>
          </w:p>
          <w:p w14:paraId="0F0BD09E" w14:textId="77777777" w:rsidR="00F4651F" w:rsidRDefault="00F4651F" w:rsidP="002774B5">
            <w:pPr>
              <w:spacing w:after="58"/>
            </w:pPr>
          </w:p>
          <w:p w14:paraId="534EF020" w14:textId="77777777" w:rsidR="00F4651F" w:rsidRDefault="00F4651F" w:rsidP="002774B5">
            <w:pPr>
              <w:adjustRightInd w:val="0"/>
              <w:spacing w:after="58"/>
            </w:pPr>
            <w:r>
              <w:tab/>
              <w:t>«</w:t>
            </w:r>
            <w:r>
              <w:rPr>
                <w:noProof/>
                <w:color w:val="0000FF"/>
              </w:rPr>
              <w:t xml:space="preserve">Party D </w:t>
            </w:r>
            <w:proofErr w:type="spellStart"/>
            <w:r>
              <w:rPr>
                <w:noProof/>
                <w:color w:val="0000FF"/>
              </w:rPr>
              <w:t>Type</w:t>
            </w:r>
            <w:r>
              <w:t>»«</w:t>
            </w:r>
            <w:r>
              <w:rPr>
                <w:noProof/>
                <w:color w:val="008000"/>
              </w:rPr>
              <w:t>END</w:t>
            </w:r>
            <w:proofErr w:type="spellEnd"/>
            <w:r>
              <w:rPr>
                <w:noProof/>
                <w:color w:val="008000"/>
              </w:rPr>
              <w:t xml:space="preserve"> IF</w:t>
            </w:r>
            <w:r>
              <w:t>».</w:t>
            </w:r>
          </w:p>
        </w:tc>
        <w:tc>
          <w:tcPr>
            <w:tcW w:w="360" w:type="dxa"/>
            <w:tcBorders>
              <w:top w:val="single" w:sz="6" w:space="0" w:color="FFFFFF"/>
              <w:left w:val="dotDotDash" w:sz="4" w:space="0" w:color="auto"/>
              <w:bottom w:val="single" w:sz="6" w:space="0" w:color="FFFFFF"/>
              <w:right w:val="single" w:sz="6" w:space="0" w:color="FFFFFF"/>
            </w:tcBorders>
          </w:tcPr>
          <w:p w14:paraId="165ED458" w14:textId="77777777" w:rsidR="00F4651F" w:rsidRDefault="00F4651F" w:rsidP="002774B5">
            <w:pPr>
              <w:adjustRightInd w:val="0"/>
              <w:spacing w:after="58"/>
            </w:pPr>
          </w:p>
        </w:tc>
        <w:tc>
          <w:tcPr>
            <w:tcW w:w="4500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</w:tcPr>
          <w:p w14:paraId="4F04E9D7" w14:textId="77777777" w:rsidR="00F4651F" w:rsidRDefault="00F4651F" w:rsidP="002774B5"/>
          <w:p w14:paraId="0A8BCDF3" w14:textId="77777777" w:rsidR="00F4651F" w:rsidRDefault="00F4651F" w:rsidP="002774B5"/>
          <w:p w14:paraId="3068ABE2" w14:textId="77777777" w:rsidR="00F4651F" w:rsidRDefault="00F4651F" w:rsidP="002774B5"/>
          <w:p w14:paraId="3A96D751" w14:textId="77777777" w:rsidR="00F4651F" w:rsidRDefault="00F4651F" w:rsidP="002774B5"/>
          <w:p w14:paraId="47CF0C93" w14:textId="77777777" w:rsidR="00F4651F" w:rsidRDefault="00F4651F" w:rsidP="002774B5"/>
          <w:p w14:paraId="6D224E8C" w14:textId="77777777" w:rsidR="00F4651F" w:rsidRDefault="00F4651F" w:rsidP="002774B5">
            <w:pPr>
              <w:adjustRightInd w:val="0"/>
              <w:jc w:val="center"/>
              <w:rPr>
                <w:b/>
                <w:bCs/>
                <w:u w:val="single"/>
              </w:rPr>
            </w:pPr>
            <w:r>
              <w:rPr>
                <w:b/>
                <w:bCs/>
                <w:u w:val="single"/>
              </w:rPr>
              <w:t>ORDER</w:t>
            </w:r>
            <w:r>
              <w:rPr>
                <w:b/>
                <w:bCs/>
                <w:u w:val="single"/>
              </w:rPr>
              <w:fldChar w:fldCharType="begin"/>
            </w:r>
            <w:r>
              <w:rPr>
                <w:b/>
                <w:bCs/>
                <w:u w:val="single"/>
              </w:rPr>
              <w:instrText xml:space="preserve"> FILLIN "" </w:instrText>
            </w:r>
            <w:r>
              <w:rPr>
                <w:b/>
                <w:bCs/>
                <w:u w:val="single"/>
              </w:rPr>
              <w:fldChar w:fldCharType="end"/>
            </w:r>
          </w:p>
        </w:tc>
      </w:tr>
    </w:tbl>
    <w:p w14:paraId="35B8F55F" w14:textId="77777777" w:rsidR="00F4651F" w:rsidRDefault="00F4651F" w:rsidP="00F4651F">
      <w:pPr>
        <w:tabs>
          <w:tab w:val="left" w:pos="748"/>
        </w:tabs>
        <w:spacing w:line="480" w:lineRule="auto"/>
        <w:jc w:val="both"/>
      </w:pPr>
    </w:p>
    <w:p w14:paraId="13AA1C86" w14:textId="77777777" w:rsidR="00780B50" w:rsidRDefault="00F4651F" w:rsidP="00F4651F">
      <w:pPr>
        <w:autoSpaceDE w:val="0"/>
        <w:autoSpaceDN w:val="0"/>
        <w:adjustRightInd w:val="0"/>
        <w:jc w:val="both"/>
      </w:pPr>
      <w:r>
        <w:t>«</w:t>
      </w:r>
      <w:r>
        <w:rPr>
          <w:noProof/>
          <w:color w:val="008000"/>
        </w:rPr>
        <w:t>END IF</w:t>
      </w:r>
      <w:r>
        <w:t>»</w:t>
      </w:r>
    </w:p>
    <w:p w14:paraId="00150073" w14:textId="77777777" w:rsidR="00994100" w:rsidRPr="00994100" w:rsidRDefault="00777F51" w:rsidP="00994100">
      <w:pPr>
        <w:autoSpaceDE w:val="0"/>
        <w:autoSpaceDN w:val="0"/>
        <w:adjustRightInd w:val="0"/>
        <w:ind w:left="120" w:firstLine="720"/>
        <w:jc w:val="both"/>
        <w:rPr>
          <w:color w:val="000000"/>
        </w:rPr>
      </w:pPr>
      <w:r>
        <w:t xml:space="preserve">Upon motion of the </w:t>
      </w:r>
      <w:r w:rsidR="003D307D">
        <w:t>«</w:t>
      </w:r>
      <w:r w:rsidR="003D307D" w:rsidRPr="003D307D">
        <w:rPr>
          <w:noProof/>
          <w:color w:val="0000FF"/>
        </w:rPr>
        <w:t>Who Do We Represent</w:t>
      </w:r>
      <w:r w:rsidR="003D307D">
        <w:t>»</w:t>
      </w:r>
      <w:r>
        <w:t xml:space="preserve"> and pursuant to Rule 6 of the North Carolina Rules of Civil Procedure, the undersigned grants the </w:t>
      </w:r>
      <w:r w:rsidR="0050336B">
        <w:t>«</w:t>
      </w:r>
      <w:r w:rsidR="0050336B" w:rsidRPr="0050336B">
        <w:rPr>
          <w:noProof/>
          <w:color w:val="0000FF"/>
        </w:rPr>
        <w:t xml:space="preserve">Who Do We </w:t>
      </w:r>
      <w:proofErr w:type="spellStart"/>
      <w:r w:rsidR="0050336B" w:rsidRPr="0050336B">
        <w:rPr>
          <w:noProof/>
          <w:color w:val="0000FF"/>
        </w:rPr>
        <w:t>Represent</w:t>
      </w:r>
      <w:r w:rsidR="0050336B">
        <w:t>»'«</w:t>
      </w:r>
      <w:r w:rsidR="0050336B">
        <w:rPr>
          <w:noProof/>
          <w:color w:val="008000"/>
        </w:rPr>
        <w:t>IF</w:t>
      </w:r>
      <w:proofErr w:type="spellEnd"/>
      <w:r w:rsidR="0050336B">
        <w:rPr>
          <w:noProof/>
          <w:color w:val="008000"/>
        </w:rPr>
        <w:t xml:space="preserve"> LAST(Who Do We Represent,1)!="s"</w:t>
      </w:r>
      <w:r w:rsidR="0050336B">
        <w:t>»</w:t>
      </w:r>
      <w:proofErr w:type="spellStart"/>
      <w:r w:rsidR="0050336B">
        <w:t>s«</w:t>
      </w:r>
      <w:r w:rsidR="0050336B">
        <w:rPr>
          <w:noProof/>
          <w:color w:val="008000"/>
        </w:rPr>
        <w:t>END</w:t>
      </w:r>
      <w:proofErr w:type="spellEnd"/>
      <w:r w:rsidR="0050336B">
        <w:rPr>
          <w:noProof/>
          <w:color w:val="008000"/>
        </w:rPr>
        <w:t xml:space="preserve"> IF</w:t>
      </w:r>
      <w:r w:rsidR="0050336B">
        <w:t>»</w:t>
      </w:r>
      <w:r>
        <w:t xml:space="preserve"> Motion for an Extension of Time.</w:t>
      </w:r>
    </w:p>
    <w:p w14:paraId="40BEDEFE" w14:textId="77777777" w:rsidR="00994100" w:rsidRDefault="00994100" w:rsidP="00994100">
      <w:pPr>
        <w:autoSpaceDE w:val="0"/>
        <w:autoSpaceDN w:val="0"/>
        <w:adjustRightInd w:val="0"/>
        <w:ind w:left="120"/>
        <w:jc w:val="both"/>
      </w:pPr>
    </w:p>
    <w:p w14:paraId="757D9E59" w14:textId="77777777" w:rsidR="00994100" w:rsidRPr="00197066" w:rsidRDefault="00994100" w:rsidP="00197066">
      <w:pPr>
        <w:autoSpaceDE w:val="0"/>
        <w:autoSpaceDN w:val="0"/>
        <w:adjustRightInd w:val="0"/>
        <w:ind w:left="120" w:firstLine="720"/>
        <w:jc w:val="both"/>
      </w:pPr>
      <w:r>
        <w:t>IT IS ORDERED</w:t>
      </w:r>
      <w:r w:rsidR="00777F51">
        <w:t>, ADJUDGED and DECREED</w:t>
      </w:r>
      <w:r>
        <w:t xml:space="preserve"> that the </w:t>
      </w:r>
      <w:r w:rsidR="003D307D">
        <w:t>«</w:t>
      </w:r>
      <w:r w:rsidR="003D307D" w:rsidRPr="003D307D">
        <w:rPr>
          <w:noProof/>
          <w:color w:val="0000FF"/>
        </w:rPr>
        <w:t>Who Do We Represent</w:t>
      </w:r>
      <w:r w:rsidR="003D307D">
        <w:t>»</w:t>
      </w:r>
      <w:r w:rsidR="00777F51">
        <w:t xml:space="preserve"> shall have an additional thirty</w:t>
      </w:r>
      <w:r w:rsidR="0015693A">
        <w:t xml:space="preserve"> (30)</w:t>
      </w:r>
      <w:r w:rsidR="00777F51">
        <w:t xml:space="preserve"> days or up to and including </w:t>
      </w:r>
      <w:r w:rsidR="00E37562">
        <w:t>«</w:t>
      </w:r>
      <w:r w:rsidR="00E37562" w:rsidRPr="00E37562">
        <w:rPr>
          <w:noProof/>
          <w:color w:val="008000"/>
        </w:rPr>
        <w:t xml:space="preserve">IF NOT Served With </w:t>
      </w:r>
      <w:proofErr w:type="spellStart"/>
      <w:r w:rsidR="00E37562" w:rsidRPr="00E37562">
        <w:rPr>
          <w:noProof/>
          <w:color w:val="008000"/>
        </w:rPr>
        <w:t>Complaint</w:t>
      </w:r>
      <w:r w:rsidR="00E37562">
        <w:t>»«</w:t>
      </w:r>
      <w:r w:rsidR="00395DB5" w:rsidRPr="00395DB5">
        <w:rPr>
          <w:noProof/>
          <w:color w:val="0000FF"/>
        </w:rPr>
        <w:t>Date</w:t>
      </w:r>
      <w:proofErr w:type="spellEnd"/>
      <w:r w:rsidR="00395DB5" w:rsidRPr="00395DB5">
        <w:rPr>
          <w:noProof/>
          <w:color w:val="0000FF"/>
        </w:rPr>
        <w:t xml:space="preserve"> Discovery Due3</w:t>
      </w:r>
      <w:r w:rsidR="00E37562">
        <w:t xml:space="preserve">» during which to respond to </w:t>
      </w:r>
      <w:r w:rsidR="00395DB5">
        <w:t>«</w:t>
      </w:r>
      <w:r w:rsidR="00395DB5" w:rsidRPr="00F52D7C">
        <w:rPr>
          <w:noProof/>
          <w:color w:val="0000FF"/>
        </w:rPr>
        <w:t>Party We are Requesting Response From:Plaintiff's/Plaintiffs'/Third Party Plaintiff's/Th</w:t>
      </w:r>
      <w:r w:rsidR="00395DB5">
        <w:t>»</w:t>
      </w:r>
      <w:r w:rsidR="00E37562">
        <w:t xml:space="preserve"> </w:t>
      </w:r>
      <w:r w:rsidR="00395DB5">
        <w:t>«</w:t>
      </w:r>
      <w:r w:rsidR="00395DB5" w:rsidRPr="00395DB5">
        <w:rPr>
          <w:noProof/>
          <w:color w:val="0000FF"/>
        </w:rPr>
        <w:t xml:space="preserve">Requesting Extension </w:t>
      </w:r>
      <w:proofErr w:type="spellStart"/>
      <w:r w:rsidR="00395DB5" w:rsidRPr="00395DB5">
        <w:rPr>
          <w:noProof/>
          <w:color w:val="0000FF"/>
        </w:rPr>
        <w:t>For</w:t>
      </w:r>
      <w:r w:rsidR="00395DB5">
        <w:t>»</w:t>
      </w:r>
      <w:r w:rsidR="00E37562">
        <w:t>«</w:t>
      </w:r>
      <w:r w:rsidR="00E37562" w:rsidRPr="00E37562">
        <w:rPr>
          <w:noProof/>
          <w:color w:val="008000"/>
        </w:rPr>
        <w:t>E</w:t>
      </w:r>
      <w:r w:rsidR="00E37562">
        <w:rPr>
          <w:noProof/>
          <w:color w:val="008000"/>
        </w:rPr>
        <w:t>LSE</w:t>
      </w:r>
      <w:r w:rsidR="00E37562">
        <w:t>»</w:t>
      </w:r>
      <w:r w:rsidR="00197066">
        <w:t>«</w:t>
      </w:r>
      <w:r w:rsidR="00197066" w:rsidRPr="00197066">
        <w:rPr>
          <w:noProof/>
          <w:color w:val="008000"/>
        </w:rPr>
        <w:t>IF</w:t>
      </w:r>
      <w:proofErr w:type="spellEnd"/>
      <w:r w:rsidR="00197066" w:rsidRPr="00197066">
        <w:rPr>
          <w:noProof/>
          <w:color w:val="008000"/>
        </w:rPr>
        <w:t xml:space="preserve"> Requesting Extension For != "Requests for Admission"</w:t>
      </w:r>
      <w:r w:rsidR="00197066">
        <w:t>»«</w:t>
      </w:r>
      <w:r w:rsidR="00395DB5" w:rsidRPr="00395DB5">
        <w:rPr>
          <w:noProof/>
          <w:color w:val="0000FF"/>
        </w:rPr>
        <w:t>Date Discovery Due5</w:t>
      </w:r>
      <w:r w:rsidR="00197066">
        <w:t>»</w:t>
      </w:r>
      <w:r w:rsidR="00F52D7C">
        <w:t xml:space="preserve"> during which to </w:t>
      </w:r>
      <w:r w:rsidR="00F52D7C">
        <w:lastRenderedPageBreak/>
        <w:t>respond to «</w:t>
      </w:r>
      <w:r w:rsidR="00F52D7C" w:rsidRPr="00F52D7C">
        <w:rPr>
          <w:noProof/>
          <w:color w:val="0000FF"/>
        </w:rPr>
        <w:t>Party We are Requesting Response From:Plaintiff's/Plaintiffs'/Third Party Plaintiff's/Th</w:t>
      </w:r>
      <w:r w:rsidR="00F52D7C">
        <w:t>» «</w:t>
      </w:r>
      <w:r w:rsidR="00A7764D" w:rsidRPr="00A7764D">
        <w:rPr>
          <w:noProof/>
          <w:color w:val="0000FF"/>
        </w:rPr>
        <w:t xml:space="preserve">Requesting Extension </w:t>
      </w:r>
      <w:proofErr w:type="spellStart"/>
      <w:r w:rsidR="00A7764D" w:rsidRPr="00A7764D">
        <w:rPr>
          <w:noProof/>
          <w:color w:val="0000FF"/>
        </w:rPr>
        <w:t>For</w:t>
      </w:r>
      <w:r w:rsidR="00F52D7C">
        <w:t>»</w:t>
      </w:r>
      <w:r w:rsidR="00BB7830">
        <w:t>«</w:t>
      </w:r>
      <w:r w:rsidR="00BB7830" w:rsidRPr="0059070D">
        <w:rPr>
          <w:noProof/>
          <w:color w:val="008000"/>
        </w:rPr>
        <w:t>ELSE</w:t>
      </w:r>
      <w:proofErr w:type="spellEnd"/>
      <w:r w:rsidR="00BB7830" w:rsidRPr="0059070D">
        <w:rPr>
          <w:noProof/>
          <w:color w:val="008000"/>
        </w:rPr>
        <w:t xml:space="preserve"> IF Requesting Extension For != "Interrogatories" AND Requesting Extension For = "Request for Production of Documents"</w:t>
      </w:r>
      <w:r w:rsidR="00BB7830">
        <w:t>»«</w:t>
      </w:r>
      <w:r w:rsidR="00395DB5" w:rsidRPr="00395DB5">
        <w:rPr>
          <w:noProof/>
          <w:color w:val="0000FF"/>
        </w:rPr>
        <w:t>Date Discovery Due5</w:t>
      </w:r>
      <w:r w:rsidR="00BB7830">
        <w:t>» during which to respond to «</w:t>
      </w:r>
      <w:r w:rsidR="00BB7830" w:rsidRPr="00F52D7C">
        <w:rPr>
          <w:noProof/>
          <w:color w:val="0000FF"/>
        </w:rPr>
        <w:t>Party We are Requesting Response From:Plaintiff's/Plaintiffs'/Third Party Plaintiff's/Th</w:t>
      </w:r>
      <w:r w:rsidR="00BB7830">
        <w:t>» Request for Production of Documents and an additional thirty (30) days up to and including «</w:t>
      </w:r>
      <w:r w:rsidR="00395DB5" w:rsidRPr="00395DB5">
        <w:rPr>
          <w:noProof/>
          <w:color w:val="0000FF"/>
        </w:rPr>
        <w:t>Date Discovery Due4</w:t>
      </w:r>
      <w:r w:rsidR="00BB7830">
        <w:t>» during which to respond to «</w:t>
      </w:r>
      <w:r w:rsidR="00BB7830" w:rsidRPr="00F52D7C">
        <w:rPr>
          <w:noProof/>
          <w:color w:val="0000FF"/>
        </w:rPr>
        <w:t>Party We are Requesting Response From:Plaintiff's/Plaintiffs'/Third Party Plaintiff's/Th</w:t>
      </w:r>
      <w:r w:rsidR="00BB7830">
        <w:t xml:space="preserve">» Requests for </w:t>
      </w:r>
      <w:proofErr w:type="spellStart"/>
      <w:r w:rsidR="00BB7830">
        <w:t>Admission«</w:t>
      </w:r>
      <w:r w:rsidR="00BB7830" w:rsidRPr="0059070D">
        <w:rPr>
          <w:noProof/>
          <w:color w:val="008000"/>
        </w:rPr>
        <w:t>ELSE</w:t>
      </w:r>
      <w:proofErr w:type="spellEnd"/>
      <w:r w:rsidR="00BB7830" w:rsidRPr="0059070D">
        <w:rPr>
          <w:noProof/>
          <w:color w:val="008000"/>
        </w:rPr>
        <w:t xml:space="preserve"> IF Requesting Extension For = "Interrogatories" AND Requesting Extension For != "Request for Production of Documents"</w:t>
      </w:r>
      <w:r w:rsidR="00BB7830">
        <w:t>»«</w:t>
      </w:r>
      <w:r w:rsidR="00395DB5" w:rsidRPr="00395DB5">
        <w:rPr>
          <w:noProof/>
          <w:color w:val="0000FF"/>
        </w:rPr>
        <w:t>Date Discovery Due5</w:t>
      </w:r>
      <w:r w:rsidR="00BB7830">
        <w:t>» during which to respond to «</w:t>
      </w:r>
      <w:r w:rsidR="00BB7830" w:rsidRPr="00F52D7C">
        <w:rPr>
          <w:noProof/>
          <w:color w:val="0000FF"/>
        </w:rPr>
        <w:t>Party We are Requesting Response From:Plaintiff's/Plaintiffs'/Third Party Plaintiff's/Th</w:t>
      </w:r>
      <w:r w:rsidR="00BB7830">
        <w:t>» Interrogatories and an additional thirty (30) days up to and including «</w:t>
      </w:r>
      <w:r w:rsidR="00395DB5" w:rsidRPr="00395DB5">
        <w:rPr>
          <w:noProof/>
          <w:color w:val="0000FF"/>
        </w:rPr>
        <w:t>Date Discovery Due4</w:t>
      </w:r>
      <w:r w:rsidR="00BB7830">
        <w:t>» during which to respond to «</w:t>
      </w:r>
      <w:r w:rsidR="00BB7830" w:rsidRPr="00F52D7C">
        <w:rPr>
          <w:noProof/>
          <w:color w:val="0000FF"/>
        </w:rPr>
        <w:t>Party We are Requesting Response From:Plaintiff's/Plaintiffs'/Third Party Plaintiff's/Th</w:t>
      </w:r>
      <w:r w:rsidR="00BB7830">
        <w:t xml:space="preserve">» Requests for </w:t>
      </w:r>
      <w:proofErr w:type="spellStart"/>
      <w:r w:rsidR="00BB7830">
        <w:t>Admission</w:t>
      </w:r>
      <w:r w:rsidR="006A15B0">
        <w:t>«</w:t>
      </w:r>
      <w:r w:rsidR="006A15B0" w:rsidRPr="00F52D7C">
        <w:rPr>
          <w:noProof/>
          <w:color w:val="008000"/>
        </w:rPr>
        <w:t>ELSE</w:t>
      </w:r>
      <w:proofErr w:type="spellEnd"/>
      <w:r w:rsidR="006A15B0" w:rsidRPr="00F52D7C">
        <w:rPr>
          <w:noProof/>
          <w:color w:val="008000"/>
        </w:rPr>
        <w:t xml:space="preserve"> IF Requesting Extension For = "Interrogatories" AND Requesting Extension For = "Request for Production of Documents" AND Requesting Extension For = "Requests for Admission"</w:t>
      </w:r>
      <w:r w:rsidR="006A15B0">
        <w:t>»«</w:t>
      </w:r>
      <w:r w:rsidR="00395DB5" w:rsidRPr="00395DB5">
        <w:rPr>
          <w:noProof/>
          <w:color w:val="0000FF"/>
        </w:rPr>
        <w:t>Date Discovery Due5</w:t>
      </w:r>
      <w:r w:rsidR="006A15B0">
        <w:t>» during which to respond to «</w:t>
      </w:r>
      <w:r w:rsidR="006A15B0" w:rsidRPr="00F52D7C">
        <w:rPr>
          <w:noProof/>
          <w:color w:val="0000FF"/>
        </w:rPr>
        <w:t>Party We are Requesting Response From:Plaintiff's/Plaintiffs'/Third Party Plaintiff's/Th</w:t>
      </w:r>
      <w:r w:rsidR="00237DE0">
        <w:t>»</w:t>
      </w:r>
      <w:r w:rsidR="0051424F">
        <w:t xml:space="preserve"> </w:t>
      </w:r>
      <w:r w:rsidR="00237DE0">
        <w:t>Interrogatories and Request for Production of Documents</w:t>
      </w:r>
      <w:r w:rsidR="006A15B0">
        <w:t xml:space="preserve"> and an additional thirty (30) days up to and including «</w:t>
      </w:r>
      <w:r w:rsidR="00395DB5" w:rsidRPr="00395DB5">
        <w:rPr>
          <w:noProof/>
          <w:color w:val="0000FF"/>
        </w:rPr>
        <w:t>Date Discovery Due4</w:t>
      </w:r>
      <w:r w:rsidR="006A15B0">
        <w:t>» during which to respond to «</w:t>
      </w:r>
      <w:r w:rsidR="006A15B0" w:rsidRPr="00F52D7C">
        <w:rPr>
          <w:noProof/>
          <w:color w:val="0000FF"/>
        </w:rPr>
        <w:t>Party We are Requesting Response From:Plaintiff's/Plaintiffs'/Third Party Plaintiff's/Th</w:t>
      </w:r>
      <w:r w:rsidR="006A15B0">
        <w:t xml:space="preserve">» Requests for </w:t>
      </w:r>
      <w:proofErr w:type="spellStart"/>
      <w:r w:rsidR="006A15B0">
        <w:t>Admission</w:t>
      </w:r>
      <w:r w:rsidR="00387F0C">
        <w:t>«</w:t>
      </w:r>
      <w:r w:rsidR="00387F0C" w:rsidRPr="00197066">
        <w:rPr>
          <w:noProof/>
          <w:color w:val="008000"/>
        </w:rPr>
        <w:t>E</w:t>
      </w:r>
      <w:r w:rsidR="00387F0C">
        <w:rPr>
          <w:noProof/>
          <w:color w:val="008000"/>
        </w:rPr>
        <w:t>LSE</w:t>
      </w:r>
      <w:r w:rsidR="00387F0C">
        <w:t>»</w:t>
      </w:r>
      <w:r w:rsidR="008349E6">
        <w:t>«</w:t>
      </w:r>
      <w:r w:rsidR="00E3298F" w:rsidRPr="00E3298F">
        <w:rPr>
          <w:noProof/>
          <w:color w:val="0000FF"/>
        </w:rPr>
        <w:t>Date</w:t>
      </w:r>
      <w:proofErr w:type="spellEnd"/>
      <w:r w:rsidR="00E3298F" w:rsidRPr="00E3298F">
        <w:rPr>
          <w:noProof/>
          <w:color w:val="0000FF"/>
        </w:rPr>
        <w:t xml:space="preserve"> Discovery Due4</w:t>
      </w:r>
      <w:r w:rsidR="008349E6">
        <w:t>»</w:t>
      </w:r>
      <w:r w:rsidR="00E3298F" w:rsidRPr="00E3298F">
        <w:t xml:space="preserve"> </w:t>
      </w:r>
      <w:r w:rsidR="00E3298F">
        <w:t>during which to respond to «</w:t>
      </w:r>
      <w:r w:rsidR="00E3298F" w:rsidRPr="00F52D7C">
        <w:rPr>
          <w:noProof/>
          <w:color w:val="0000FF"/>
        </w:rPr>
        <w:t>Party We are Requesting Response From:Plaintiff's/Plaintiffs'/Third Party Plaintiff's/Th</w:t>
      </w:r>
      <w:r w:rsidR="00E3298F">
        <w:t>» Req</w:t>
      </w:r>
      <w:r w:rsidR="00742805">
        <w:t>uests</w:t>
      </w:r>
      <w:r w:rsidR="00E3298F">
        <w:t xml:space="preserve"> for </w:t>
      </w:r>
      <w:proofErr w:type="spellStart"/>
      <w:r w:rsidR="00E3298F">
        <w:t>Admission</w:t>
      </w:r>
      <w:r w:rsidR="006A15B0">
        <w:t>«</w:t>
      </w:r>
      <w:r w:rsidR="006A15B0" w:rsidRPr="00197066">
        <w:rPr>
          <w:noProof/>
          <w:color w:val="008000"/>
        </w:rPr>
        <w:t>END</w:t>
      </w:r>
      <w:proofErr w:type="spellEnd"/>
      <w:r w:rsidR="006A15B0" w:rsidRPr="00197066">
        <w:rPr>
          <w:noProof/>
          <w:color w:val="008000"/>
        </w:rPr>
        <w:t xml:space="preserve"> IF</w:t>
      </w:r>
      <w:r w:rsidR="006A15B0">
        <w:t>»</w:t>
      </w:r>
      <w:r w:rsidR="00E37562">
        <w:t>«</w:t>
      </w:r>
      <w:r w:rsidR="00E37562" w:rsidRPr="00E37562">
        <w:rPr>
          <w:noProof/>
          <w:color w:val="008000"/>
        </w:rPr>
        <w:t>END IF</w:t>
      </w:r>
      <w:r w:rsidR="00E37562">
        <w:t>»</w:t>
      </w:r>
      <w:r w:rsidRPr="00994100">
        <w:rPr>
          <w:color w:val="000000"/>
        </w:rPr>
        <w:fldChar w:fldCharType="begin" w:fldLock="1"/>
      </w:r>
      <w:r w:rsidRPr="00994100">
        <w:rPr>
          <w:color w:val="000000"/>
        </w:rPr>
        <w:instrText xml:space="preserve">MERGEFIELD  FILLIN "60 days from date of service" </w:instrText>
      </w:r>
      <w:r w:rsidRPr="00994100">
        <w:rPr>
          <w:color w:val="000000"/>
        </w:rPr>
        <w:fldChar w:fldCharType="end"/>
      </w:r>
      <w:r w:rsidRPr="00994100">
        <w:rPr>
          <w:color w:val="000000"/>
        </w:rPr>
        <w:t>.</w:t>
      </w:r>
    </w:p>
    <w:p w14:paraId="6F30AF45" w14:textId="77777777" w:rsidR="00777F51" w:rsidRPr="00994100" w:rsidRDefault="00777F51" w:rsidP="00777F51">
      <w:pPr>
        <w:autoSpaceDE w:val="0"/>
        <w:autoSpaceDN w:val="0"/>
        <w:adjustRightInd w:val="0"/>
        <w:ind w:left="120" w:firstLine="720"/>
        <w:jc w:val="both"/>
        <w:rPr>
          <w:color w:val="000000"/>
        </w:rPr>
      </w:pPr>
    </w:p>
    <w:p w14:paraId="39C0DC7C" w14:textId="77777777" w:rsidR="00994100" w:rsidRPr="00994100" w:rsidRDefault="00994100" w:rsidP="00777F51">
      <w:pPr>
        <w:tabs>
          <w:tab w:val="left" w:pos="988"/>
        </w:tabs>
        <w:autoSpaceDE w:val="0"/>
        <w:autoSpaceDN w:val="0"/>
        <w:adjustRightInd w:val="0"/>
        <w:ind w:left="240" w:firstLine="720"/>
        <w:rPr>
          <w:color w:val="000000"/>
        </w:rPr>
      </w:pPr>
      <w:r>
        <w:t>This the _____ day of ______________________</w:t>
      </w:r>
      <w:r>
        <w:fldChar w:fldCharType="begin" w:fldLock="1"/>
      </w:r>
      <w:r>
        <w:instrText xml:space="preserve">MERGEFIELD  FILLIN "" </w:instrText>
      </w:r>
      <w:r>
        <w:fldChar w:fldCharType="end"/>
      </w:r>
      <w:r>
        <w:t>, «</w:t>
      </w:r>
      <w:r w:rsidRPr="00994100">
        <w:rPr>
          <w:noProof/>
          <w:color w:val="0000FF"/>
        </w:rPr>
        <w:t>TODAY:1990</w:t>
      </w:r>
      <w:r w:rsidRPr="00994100">
        <w:rPr>
          <w:color w:val="000000"/>
        </w:rPr>
        <w:t>».</w:t>
      </w:r>
    </w:p>
    <w:p w14:paraId="36D7429C" w14:textId="77777777" w:rsidR="00994100" w:rsidRDefault="00994100" w:rsidP="00994100">
      <w:pPr>
        <w:autoSpaceDE w:val="0"/>
        <w:autoSpaceDN w:val="0"/>
        <w:adjustRightInd w:val="0"/>
        <w:ind w:left="240"/>
      </w:pPr>
    </w:p>
    <w:p w14:paraId="7B233209" w14:textId="77777777" w:rsidR="00777F51" w:rsidRDefault="00777F51" w:rsidP="00994100">
      <w:pPr>
        <w:autoSpaceDE w:val="0"/>
        <w:autoSpaceDN w:val="0"/>
        <w:adjustRightInd w:val="0"/>
        <w:ind w:left="240"/>
      </w:pPr>
    </w:p>
    <w:p w14:paraId="10437B88" w14:textId="77777777" w:rsidR="00777F51" w:rsidRDefault="00777F51" w:rsidP="00994100">
      <w:pPr>
        <w:autoSpaceDE w:val="0"/>
        <w:autoSpaceDN w:val="0"/>
        <w:adjustRightInd w:val="0"/>
        <w:ind w:left="3720" w:firstLine="1440"/>
      </w:pPr>
    </w:p>
    <w:p w14:paraId="07E6D86B" w14:textId="77777777" w:rsidR="00994100" w:rsidRDefault="00994100" w:rsidP="00994100">
      <w:pPr>
        <w:autoSpaceDE w:val="0"/>
        <w:autoSpaceDN w:val="0"/>
        <w:adjustRightInd w:val="0"/>
        <w:ind w:left="3720" w:firstLine="1440"/>
      </w:pPr>
      <w:r>
        <w:t>__________________________________</w:t>
      </w:r>
    </w:p>
    <w:p w14:paraId="3E092357" w14:textId="77777777" w:rsidR="00994100" w:rsidRPr="00994100" w:rsidRDefault="00994100" w:rsidP="00994100">
      <w:pPr>
        <w:autoSpaceDE w:val="0"/>
        <w:autoSpaceDN w:val="0"/>
        <w:adjustRightInd w:val="0"/>
        <w:ind w:left="240"/>
        <w:rPr>
          <w:color w:val="000000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777F51">
        <w:t xml:space="preserve">  </w:t>
      </w:r>
      <w:r w:rsidR="00872C96">
        <w:t xml:space="preserve"> </w:t>
      </w:r>
      <w:r w:rsidR="00777F51">
        <w:t>Clerk of the Superior Court</w:t>
      </w:r>
    </w:p>
    <w:p w14:paraId="7F9D895B" w14:textId="77777777" w:rsidR="009E618D" w:rsidRPr="00F4651F" w:rsidRDefault="00994100" w:rsidP="00F4651F">
      <w:pPr>
        <w:autoSpaceDE w:val="0"/>
        <w:autoSpaceDN w:val="0"/>
        <w:adjustRightInd w:val="0"/>
        <w:ind w:left="240"/>
        <w:rPr>
          <w:color w:val="000000"/>
        </w:rPr>
      </w:pPr>
      <w:r w:rsidRPr="00994100">
        <w:rPr>
          <w:color w:val="000000"/>
        </w:rPr>
        <w:tab/>
      </w:r>
      <w:r w:rsidRPr="00994100">
        <w:rPr>
          <w:color w:val="000000"/>
        </w:rPr>
        <w:tab/>
      </w:r>
      <w:r w:rsidRPr="00994100">
        <w:rPr>
          <w:color w:val="000000"/>
        </w:rPr>
        <w:tab/>
      </w:r>
      <w:r w:rsidRPr="00994100">
        <w:rPr>
          <w:color w:val="000000"/>
        </w:rPr>
        <w:tab/>
      </w:r>
      <w:r w:rsidRPr="00994100">
        <w:rPr>
          <w:color w:val="000000"/>
        </w:rPr>
        <w:tab/>
      </w:r>
      <w:r w:rsidRPr="00994100">
        <w:rPr>
          <w:color w:val="000000"/>
        </w:rPr>
        <w:tab/>
      </w:r>
      <w:r w:rsidRPr="00994100">
        <w:rPr>
          <w:color w:val="000000"/>
        </w:rPr>
        <w:tab/>
      </w:r>
      <w:r w:rsidR="00777F51">
        <w:rPr>
          <w:color w:val="000000"/>
        </w:rPr>
        <w:t xml:space="preserve">  </w:t>
      </w:r>
      <w:r w:rsidR="00872C96">
        <w:rPr>
          <w:color w:val="000000"/>
        </w:rPr>
        <w:t xml:space="preserve"> </w:t>
      </w:r>
      <w:r w:rsidRPr="00994100">
        <w:rPr>
          <w:color w:val="000000"/>
        </w:rPr>
        <w:t>«</w:t>
      </w:r>
      <w:r w:rsidRPr="00994100">
        <w:rPr>
          <w:noProof/>
          <w:color w:val="0000FF"/>
        </w:rPr>
        <w:t>County</w:t>
      </w:r>
      <w:r w:rsidR="00F4651F">
        <w:rPr>
          <w:color w:val="000000"/>
        </w:rPr>
        <w:t xml:space="preserve">» County, </w:t>
      </w:r>
      <w:smartTag w:uri="urn:schemas-microsoft-com:office:smarttags" w:element="place">
        <w:r w:rsidR="00F4651F">
          <w:rPr>
            <w:color w:val="000000"/>
          </w:rPr>
          <w:t>North Carolina</w:t>
        </w:r>
      </w:smartTag>
    </w:p>
    <w:sectPr w:rsidR="009E618D" w:rsidRPr="00F4651F" w:rsidSect="002A2F1C">
      <w:footerReference w:type="default" r:id="rId7"/>
      <w:pgSz w:w="12240" w:h="15840" w:code="1"/>
      <w:pgMar w:top="1440" w:right="1440" w:bottom="1440" w:left="1210" w:header="1195" w:footer="475" w:gutter="0"/>
      <w:paperSrc w:first="261" w:other="26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1E85B" w14:textId="77777777" w:rsidR="00E1271E" w:rsidRDefault="00E1271E">
      <w:r>
        <w:separator/>
      </w:r>
    </w:p>
  </w:endnote>
  <w:endnote w:type="continuationSeparator" w:id="0">
    <w:p w14:paraId="7589329E" w14:textId="77777777" w:rsidR="00E1271E" w:rsidRDefault="00E127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B7A871" w14:textId="77777777" w:rsidR="00EA56EC" w:rsidRDefault="00EA56EC" w:rsidP="00780B50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B0B112" w14:textId="77777777" w:rsidR="00E1271E" w:rsidRDefault="00E1271E">
      <w:r>
        <w:separator/>
      </w:r>
    </w:p>
  </w:footnote>
  <w:footnote w:type="continuationSeparator" w:id="0">
    <w:p w14:paraId="0A0D979A" w14:textId="77777777" w:rsidR="00E1271E" w:rsidRDefault="00E1271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82A9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" w15:restartNumberingAfterBreak="0">
    <w:nsid w:val="15A63AB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1440"/>
        </w:tabs>
        <w:ind w:firstLine="864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A4B6AF9"/>
    <w:multiLevelType w:val="hybridMultilevel"/>
    <w:tmpl w:val="FFFFFFFF"/>
    <w:lvl w:ilvl="0" w:tplc="F1166724">
      <w:start w:val="1"/>
      <w:numFmt w:val="decimal"/>
      <w:lvlText w:val="%1."/>
      <w:lvlJc w:val="left"/>
      <w:pPr>
        <w:tabs>
          <w:tab w:val="num" w:pos="1440"/>
        </w:tabs>
        <w:ind w:firstLine="864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22D80268"/>
    <w:multiLevelType w:val="hybridMultilevel"/>
    <w:tmpl w:val="FFFFFFFF"/>
    <w:lvl w:ilvl="0" w:tplc="D2A80BD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3FC404CA"/>
    <w:multiLevelType w:val="hybridMultilevel"/>
    <w:tmpl w:val="FFFFFFFF"/>
    <w:lvl w:ilvl="0" w:tplc="4404D5BC">
      <w:start w:val="1"/>
      <w:numFmt w:val="decimal"/>
      <w:lvlText w:val="%1."/>
      <w:lvlJc w:val="left"/>
      <w:pPr>
        <w:tabs>
          <w:tab w:val="num" w:pos="1080"/>
        </w:tabs>
        <w:ind w:firstLine="720"/>
      </w:pPr>
      <w:rPr>
        <w:rFonts w:cs="Times New Roman" w:hint="default"/>
      </w:rPr>
    </w:lvl>
    <w:lvl w:ilvl="1" w:tplc="498CF3F8">
      <w:start w:val="2"/>
      <w:numFmt w:val="decimal"/>
      <w:lvlText w:val="%2."/>
      <w:lvlJc w:val="left"/>
      <w:pPr>
        <w:tabs>
          <w:tab w:val="num" w:pos="1440"/>
        </w:tabs>
        <w:ind w:firstLine="864"/>
      </w:pPr>
      <w:rPr>
        <w:rFonts w:ascii="Times New Roman" w:eastAsia="Times New Roman" w:hAnsi="Times New Roman" w:cs="Times New Roman"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5" w15:restartNumberingAfterBreak="0">
    <w:nsid w:val="40D8677D"/>
    <w:multiLevelType w:val="hybridMultilevel"/>
    <w:tmpl w:val="FFFFFFFF"/>
    <w:lvl w:ilvl="0" w:tplc="DA1E403A">
      <w:start w:val="1"/>
      <w:numFmt w:val="decimal"/>
      <w:lvlText w:val="%1."/>
      <w:lvlJc w:val="left"/>
      <w:pPr>
        <w:tabs>
          <w:tab w:val="num" w:pos="1440"/>
        </w:tabs>
        <w:ind w:firstLine="864"/>
      </w:pPr>
      <w:rPr>
        <w:rFonts w:ascii="Times New Roman" w:eastAsia="Times New Roman" w:hAnsi="Times New Roman"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41DD044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1080"/>
        </w:tabs>
        <w:ind w:firstLine="720"/>
      </w:pPr>
      <w:rPr>
        <w:rFonts w:cs="Times New Roman" w:hint="default"/>
      </w:rPr>
    </w:lvl>
    <w:lvl w:ilvl="1">
      <w:start w:val="2"/>
      <w:numFmt w:val="decimal"/>
      <w:lvlText w:val="%2."/>
      <w:lvlJc w:val="left"/>
      <w:pPr>
        <w:tabs>
          <w:tab w:val="num" w:pos="1440"/>
        </w:tabs>
        <w:ind w:firstLine="864"/>
      </w:pPr>
      <w:rPr>
        <w:rFonts w:ascii="Times New Roman" w:eastAsia="Times New Roman" w:hAnsi="Times New Roman"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7" w15:restartNumberingAfterBreak="0">
    <w:nsid w:val="49E81D4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1440"/>
        </w:tabs>
        <w:ind w:firstLine="864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8" w15:restartNumberingAfterBreak="0">
    <w:nsid w:val="52EC6969"/>
    <w:multiLevelType w:val="hybridMultilevel"/>
    <w:tmpl w:val="FFFFFFFF"/>
    <w:lvl w:ilvl="0" w:tplc="0409000F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6C9734E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6F0C642A"/>
    <w:multiLevelType w:val="hybridMultilevel"/>
    <w:tmpl w:val="FFFFFFFF"/>
    <w:lvl w:ilvl="0" w:tplc="498CF3F8">
      <w:start w:val="2"/>
      <w:numFmt w:val="decimal"/>
      <w:lvlText w:val="%1."/>
      <w:lvlJc w:val="left"/>
      <w:pPr>
        <w:tabs>
          <w:tab w:val="num" w:pos="1440"/>
        </w:tabs>
        <w:ind w:firstLine="864"/>
      </w:pPr>
      <w:rPr>
        <w:rFonts w:ascii="Times New Roman" w:eastAsia="Times New Roman" w:hAnsi="Times New Roman"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 w15:restartNumberingAfterBreak="0">
    <w:nsid w:val="75616B78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1440"/>
        </w:tabs>
        <w:ind w:firstLine="864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2" w15:restartNumberingAfterBreak="0">
    <w:nsid w:val="7B524DA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1440"/>
        </w:tabs>
        <w:ind w:left="432" w:firstLine="432"/>
      </w:pPr>
      <w:rPr>
        <w:rFonts w:cs="Times New Roman" w:hint="default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7D615724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 w16cid:durableId="2130389061">
    <w:abstractNumId w:val="5"/>
  </w:num>
  <w:num w:numId="2" w16cid:durableId="661467856">
    <w:abstractNumId w:val="13"/>
  </w:num>
  <w:num w:numId="3" w16cid:durableId="225147701">
    <w:abstractNumId w:val="9"/>
  </w:num>
  <w:num w:numId="4" w16cid:durableId="1967158785">
    <w:abstractNumId w:val="12"/>
  </w:num>
  <w:num w:numId="5" w16cid:durableId="1619414177">
    <w:abstractNumId w:val="7"/>
  </w:num>
  <w:num w:numId="6" w16cid:durableId="275721095">
    <w:abstractNumId w:val="2"/>
  </w:num>
  <w:num w:numId="7" w16cid:durableId="305748412">
    <w:abstractNumId w:val="1"/>
  </w:num>
  <w:num w:numId="8" w16cid:durableId="1345745405">
    <w:abstractNumId w:val="10"/>
  </w:num>
  <w:num w:numId="9" w16cid:durableId="1310985644">
    <w:abstractNumId w:val="11"/>
  </w:num>
  <w:num w:numId="10" w16cid:durableId="641471310">
    <w:abstractNumId w:val="3"/>
  </w:num>
  <w:num w:numId="11" w16cid:durableId="1412701023">
    <w:abstractNumId w:val="8"/>
  </w:num>
  <w:num w:numId="12" w16cid:durableId="1176264605">
    <w:abstractNumId w:val="4"/>
  </w:num>
  <w:num w:numId="13" w16cid:durableId="1241521376">
    <w:abstractNumId w:val="0"/>
  </w:num>
  <w:num w:numId="14" w16cid:durableId="17410969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isplayHorizontalDrawingGridEvery w:val="2"/>
  <w:displayVerticalDrawingGridEvery w:val="2"/>
  <w:noPunctuationKerning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F808EC"/>
    <w:rsid w:val="00003F69"/>
    <w:rsid w:val="00011897"/>
    <w:rsid w:val="000750CB"/>
    <w:rsid w:val="00094881"/>
    <w:rsid w:val="000A0AA9"/>
    <w:rsid w:val="000E654D"/>
    <w:rsid w:val="00105EAA"/>
    <w:rsid w:val="0015693A"/>
    <w:rsid w:val="00165C9C"/>
    <w:rsid w:val="00165E4A"/>
    <w:rsid w:val="0019377D"/>
    <w:rsid w:val="00197066"/>
    <w:rsid w:val="001D3FD7"/>
    <w:rsid w:val="001E2A2B"/>
    <w:rsid w:val="001F271B"/>
    <w:rsid w:val="002011AD"/>
    <w:rsid w:val="002164EA"/>
    <w:rsid w:val="00227D05"/>
    <w:rsid w:val="00237DE0"/>
    <w:rsid w:val="0024477F"/>
    <w:rsid w:val="002623C5"/>
    <w:rsid w:val="002774B5"/>
    <w:rsid w:val="002A2F1C"/>
    <w:rsid w:val="002A4583"/>
    <w:rsid w:val="002C18C9"/>
    <w:rsid w:val="002C2657"/>
    <w:rsid w:val="002E0B0D"/>
    <w:rsid w:val="002E1D7C"/>
    <w:rsid w:val="0031056A"/>
    <w:rsid w:val="00320124"/>
    <w:rsid w:val="00320641"/>
    <w:rsid w:val="00335B8E"/>
    <w:rsid w:val="00336E5D"/>
    <w:rsid w:val="00345826"/>
    <w:rsid w:val="0034735B"/>
    <w:rsid w:val="003613D4"/>
    <w:rsid w:val="00384613"/>
    <w:rsid w:val="00387F0C"/>
    <w:rsid w:val="00395DB5"/>
    <w:rsid w:val="003A0A43"/>
    <w:rsid w:val="003A5D07"/>
    <w:rsid w:val="003B4205"/>
    <w:rsid w:val="003C2D29"/>
    <w:rsid w:val="003D307D"/>
    <w:rsid w:val="004152F8"/>
    <w:rsid w:val="00417CF4"/>
    <w:rsid w:val="00467EA5"/>
    <w:rsid w:val="00497B55"/>
    <w:rsid w:val="004C01FE"/>
    <w:rsid w:val="0050336B"/>
    <w:rsid w:val="0050637E"/>
    <w:rsid w:val="00506405"/>
    <w:rsid w:val="0051253E"/>
    <w:rsid w:val="0051424F"/>
    <w:rsid w:val="005176B4"/>
    <w:rsid w:val="0053049E"/>
    <w:rsid w:val="005809E0"/>
    <w:rsid w:val="0059070D"/>
    <w:rsid w:val="0059758B"/>
    <w:rsid w:val="0059766E"/>
    <w:rsid w:val="005A0E2E"/>
    <w:rsid w:val="005B2580"/>
    <w:rsid w:val="005B3348"/>
    <w:rsid w:val="005F5B60"/>
    <w:rsid w:val="0061057E"/>
    <w:rsid w:val="006302DD"/>
    <w:rsid w:val="0064088C"/>
    <w:rsid w:val="00676CE8"/>
    <w:rsid w:val="00692009"/>
    <w:rsid w:val="006A15B0"/>
    <w:rsid w:val="006C410A"/>
    <w:rsid w:val="006C71CA"/>
    <w:rsid w:val="00702EF4"/>
    <w:rsid w:val="00712C2A"/>
    <w:rsid w:val="00742805"/>
    <w:rsid w:val="00745640"/>
    <w:rsid w:val="00757DC3"/>
    <w:rsid w:val="00761A6B"/>
    <w:rsid w:val="00777F51"/>
    <w:rsid w:val="00780B50"/>
    <w:rsid w:val="007A3ECD"/>
    <w:rsid w:val="007A51E0"/>
    <w:rsid w:val="007D1084"/>
    <w:rsid w:val="00806441"/>
    <w:rsid w:val="00817121"/>
    <w:rsid w:val="00826212"/>
    <w:rsid w:val="00826F4C"/>
    <w:rsid w:val="0083022B"/>
    <w:rsid w:val="0083141D"/>
    <w:rsid w:val="008349E6"/>
    <w:rsid w:val="00853D21"/>
    <w:rsid w:val="00872C96"/>
    <w:rsid w:val="008B4690"/>
    <w:rsid w:val="008D039F"/>
    <w:rsid w:val="008E6180"/>
    <w:rsid w:val="008E6C02"/>
    <w:rsid w:val="008F56A3"/>
    <w:rsid w:val="00902202"/>
    <w:rsid w:val="00905309"/>
    <w:rsid w:val="00912D01"/>
    <w:rsid w:val="00941166"/>
    <w:rsid w:val="00954922"/>
    <w:rsid w:val="00983FE5"/>
    <w:rsid w:val="00994100"/>
    <w:rsid w:val="00994755"/>
    <w:rsid w:val="009D55C5"/>
    <w:rsid w:val="009E618D"/>
    <w:rsid w:val="00A00041"/>
    <w:rsid w:val="00A0580C"/>
    <w:rsid w:val="00A40A3A"/>
    <w:rsid w:val="00A7764D"/>
    <w:rsid w:val="00A86073"/>
    <w:rsid w:val="00A96364"/>
    <w:rsid w:val="00B36688"/>
    <w:rsid w:val="00B811C5"/>
    <w:rsid w:val="00BA2122"/>
    <w:rsid w:val="00BA707C"/>
    <w:rsid w:val="00BB2470"/>
    <w:rsid w:val="00BB7830"/>
    <w:rsid w:val="00BC7C63"/>
    <w:rsid w:val="00BD02CD"/>
    <w:rsid w:val="00BE0DE8"/>
    <w:rsid w:val="00C05226"/>
    <w:rsid w:val="00C61128"/>
    <w:rsid w:val="00C7197D"/>
    <w:rsid w:val="00C71B1C"/>
    <w:rsid w:val="00C84366"/>
    <w:rsid w:val="00C93521"/>
    <w:rsid w:val="00CF6B2C"/>
    <w:rsid w:val="00D2307F"/>
    <w:rsid w:val="00D51DDD"/>
    <w:rsid w:val="00D647F1"/>
    <w:rsid w:val="00D64D6F"/>
    <w:rsid w:val="00DA496E"/>
    <w:rsid w:val="00DC37D1"/>
    <w:rsid w:val="00DC3A41"/>
    <w:rsid w:val="00E1271E"/>
    <w:rsid w:val="00E127FD"/>
    <w:rsid w:val="00E216AB"/>
    <w:rsid w:val="00E25CCF"/>
    <w:rsid w:val="00E3298F"/>
    <w:rsid w:val="00E37562"/>
    <w:rsid w:val="00E50974"/>
    <w:rsid w:val="00E65124"/>
    <w:rsid w:val="00EA56EC"/>
    <w:rsid w:val="00EC56C5"/>
    <w:rsid w:val="00EE3160"/>
    <w:rsid w:val="00EE7FFD"/>
    <w:rsid w:val="00F327F5"/>
    <w:rsid w:val="00F4651F"/>
    <w:rsid w:val="00F52D7C"/>
    <w:rsid w:val="00F704F9"/>
    <w:rsid w:val="00F75D81"/>
    <w:rsid w:val="00F808EC"/>
    <w:rsid w:val="00F8149D"/>
    <w:rsid w:val="00F8224F"/>
    <w:rsid w:val="00F96A6A"/>
    <w:rsid w:val="00FC7FE2"/>
    <w:rsid w:val="00FD26CA"/>
    <w:rsid w:val="00FE1F6C"/>
    <w:rsid w:val="00FF3781"/>
    <w:rsid w:val="00FF5F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State"/>
  <w:smartTagType w:namespaceuri="urn:schemas-microsoft-com:office:smarttags" w:name="place"/>
  <w:shapeDefaults>
    <o:shapedefaults v:ext="edit" spidmax="1026"/>
    <o:shapelayout v:ext="edit">
      <o:idmap v:ext="edit" data="1"/>
    </o:shapelayout>
  </w:shapeDefaults>
  <w:decimalSymbol w:val="."/>
  <w:listSeparator w:val=","/>
  <w14:docId w14:val="3FE77CA2"/>
  <w14:defaultImageDpi w14:val="0"/>
  <w15:docId w15:val="{24FE65F9-00B3-4A92-9571-60FB446CED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rsid w:val="00994100"/>
    <w:pPr>
      <w:tabs>
        <w:tab w:val="center" w:pos="4680"/>
        <w:tab w:val="right" w:pos="9360"/>
      </w:tabs>
      <w:autoSpaceDE w:val="0"/>
      <w:autoSpaceDN w:val="0"/>
      <w:adjustRightInd w:val="0"/>
    </w:pPr>
    <w:rPr>
      <w:rFonts w:ascii="Arial" w:hAnsi="Arial" w:cs="Arial"/>
      <w:color w:val="000000"/>
      <w:u w:color="000000"/>
    </w:rPr>
  </w:style>
  <w:style w:type="character" w:customStyle="1" w:styleId="FooterChar">
    <w:name w:val="Footer Char"/>
    <w:link w:val="Footer"/>
    <w:uiPriority w:val="99"/>
    <w:semiHidden/>
    <w:locked/>
    <w:rPr>
      <w:rFonts w:cs="Times New Roman"/>
      <w:sz w:val="24"/>
      <w:szCs w:val="24"/>
    </w:rPr>
  </w:style>
  <w:style w:type="character" w:styleId="PageNumber">
    <w:name w:val="page number"/>
    <w:uiPriority w:val="99"/>
    <w:rsid w:val="00994100"/>
    <w:rPr>
      <w:rFonts w:cs="Times New Roman"/>
      <w:color w:val="000000"/>
      <w:u w:color="000000"/>
    </w:rPr>
  </w:style>
  <w:style w:type="paragraph" w:styleId="Header">
    <w:name w:val="header"/>
    <w:basedOn w:val="Normal"/>
    <w:link w:val="HeaderChar"/>
    <w:uiPriority w:val="99"/>
    <w:rsid w:val="00780B50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semiHidden/>
    <w:locked/>
    <w:rPr>
      <w:rFonts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054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HotDocs\hotdocs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B4141110-7B92-458C-8969-1BDA80FA9999}">
  <we:reference id="cc87d626-775d-4164-838c-55b1bea2de37" version="4.3.1.0" store="EXCatalog" storeType="EXCatalog"/>
  <we:alternateReferences>
    <we:reference id="WA200008877" version="4.3.1.0" store="en-U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hotdocs.dotx</Template>
  <TotalTime>68</TotalTime>
  <Pages>8</Pages>
  <Words>1332</Words>
  <Characters>8114</Characters>
  <Application>Microsoft Office Word</Application>
  <DocSecurity>0</DocSecurity>
  <Lines>300</Lines>
  <Paragraphs>125</Paragraphs>
  <ScaleCrop>false</ScaleCrop>
  <Company>Reed Elsevier PLC</Company>
  <LinksUpToDate>false</LinksUpToDate>
  <CharactersWithSpaces>9321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Motion and Order for Extension of Time to Respond to Discovery</dc:title>
  <dc:subject/>
  <dc:creator> </dc:creator>
  <cp:keywords/>
  <dc:description/>
  <cp:lastModifiedBy>Kim Mayberry</cp:lastModifiedBy>
  <cp:revision>7</cp:revision>
  <dcterms:created xsi:type="dcterms:W3CDTF">2026-01-26T20:56:00Z</dcterms:created>
  <dcterms:modified xsi:type="dcterms:W3CDTF">2026-02-05T18:12:00Z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6e40a91e-8187-4842-a39b-f7eee9a512f5</vt:lpwstr>
  </property>
</Properties>
</file>