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1155D" w14:textId="77777777" w:rsidR="00DB60FD" w:rsidRDefault="00000000">
      <w:pPr>
        <w:rPr>
          <w:color w:val="008000"/>
        </w:rPr>
      </w:pPr>
      <w:r>
        <w:t>«</w:t>
      </w:r>
      <w:r>
        <w:rPr>
          <w:color w:val="008000"/>
        </w:rPr>
        <w:t>IF ANSWERED(Venue)=FALSE OR (</w:t>
      </w:r>
      <w:proofErr w:type="gramStart"/>
      <w:r>
        <w:rPr>
          <w:color w:val="008000"/>
        </w:rPr>
        <w:t>Venue !</w:t>
      </w:r>
      <w:proofErr w:type="gramEnd"/>
      <w:r>
        <w:rPr>
          <w:color w:val="008000"/>
        </w:rPr>
        <w:t xml:space="preserve">= "Federal Court - Western District" AND </w:t>
      </w:r>
      <w:proofErr w:type="gramStart"/>
      <w:r>
        <w:rPr>
          <w:color w:val="008000"/>
        </w:rPr>
        <w:t>Venue !</w:t>
      </w:r>
      <w:proofErr w:type="gramEnd"/>
      <w:r>
        <w:rPr>
          <w:color w:val="008000"/>
        </w:rPr>
        <w:t xml:space="preserve">= "Federal Court - Middle District" </w:t>
      </w:r>
    </w:p>
    <w:p w14:paraId="2CAD903D" w14:textId="77777777" w:rsidR="00DB60FD" w:rsidRDefault="00000000">
      <w:r>
        <w:rPr>
          <w:color w:val="008000"/>
        </w:rPr>
        <w:t xml:space="preserve">AND </w:t>
      </w:r>
      <w:proofErr w:type="gramStart"/>
      <w:r>
        <w:rPr>
          <w:color w:val="008000"/>
        </w:rPr>
        <w:t>Venue !</w:t>
      </w:r>
      <w:proofErr w:type="gramEnd"/>
      <w:r>
        <w:rPr>
          <w:color w:val="008000"/>
        </w:rPr>
        <w:t>= "Federal Court - Eastern District</w:t>
      </w:r>
      <w:proofErr w:type="gramStart"/>
      <w:r>
        <w:rPr>
          <w:color w:val="008000"/>
        </w:rPr>
        <w:t>")</w:t>
      </w:r>
      <w:r>
        <w:t>»</w:t>
      </w:r>
      <w:proofErr w:type="gramEnd"/>
    </w:p>
    <w:p w14:paraId="19834CE1" w14:textId="77777777" w:rsidR="00DB60FD" w:rsidRDefault="00DB60FD"/>
    <w:tbl>
      <w:tblPr>
        <w:tblW w:w="0" w:type="auto"/>
        <w:jc w:val="center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B60FD" w14:paraId="326E57E4" w14:textId="77777777">
        <w:trPr>
          <w:cantSplit/>
          <w:jc w:val="center"/>
        </w:trPr>
        <w:tc>
          <w:tcPr>
            <w:tcW w:w="4680" w:type="dxa"/>
          </w:tcPr>
          <w:p w14:paraId="5D29099C" w14:textId="77777777" w:rsidR="00DB60FD" w:rsidRDefault="00000000">
            <w:r>
              <w:br/>
              <w:t xml:space="preserve">STATE OF </w:t>
            </w:r>
            <w:smartTag w:uri="urn:schemas-microsoft-com:office:smarttags" w:element="place">
              <w:smartTag w:uri="urn:schemas-microsoft-com:office:smarttags" w:element="State">
                <w:r>
                  <w:t>NORTH CAROLINA</w:t>
                </w:r>
              </w:smartTag>
            </w:smartTag>
          </w:p>
          <w:p w14:paraId="0A629684" w14:textId="77777777" w:rsidR="00DB60FD" w:rsidRDefault="00DB60FD"/>
          <w:p w14:paraId="03350E90" w14:textId="77777777" w:rsidR="00DB60FD" w:rsidRDefault="00000000">
            <w:pPr>
              <w:adjustRightInd w:val="0"/>
              <w:spacing w:after="58"/>
            </w:pPr>
            <w:r>
              <w:t>COUNTY OF {[</w:t>
            </w:r>
            <w:proofErr w:type="spellStart"/>
            <w:r>
              <w:rPr>
                <w:noProof/>
                <w:color w:val="2157AD"/>
                <w:shd w:val="clear" w:color="auto" w:fill="C9E1F3"/>
              </w:rPr>
              <w:t>Accident.County|upper</w:t>
            </w:r>
            <w:proofErr w:type="spellEnd"/>
            <w:r>
              <w:t>]}</w:t>
            </w:r>
            <w:r>
              <w:fldChar w:fldCharType="begin"/>
            </w:r>
            <w:r>
              <w:instrText xml:space="preserve"> FILLIN "" </w:instrText>
            </w:r>
            <w:r>
              <w:fldChar w:fldCharType="end"/>
            </w:r>
          </w:p>
        </w:tc>
        <w:tc>
          <w:tcPr>
            <w:tcW w:w="4680" w:type="dxa"/>
          </w:tcPr>
          <w:p w14:paraId="257C5E2A" w14:textId="77777777" w:rsidR="00DB60FD" w:rsidRDefault="00DB60FD"/>
          <w:p w14:paraId="2F353F69" w14:textId="77777777" w:rsidR="00DB60FD" w:rsidRDefault="00000000">
            <w:pPr>
              <w:jc w:val="center"/>
            </w:pPr>
            <w:r>
              <w:t>IN THE GENERAL COURT OF JUSTICE</w:t>
            </w:r>
          </w:p>
          <w:p w14:paraId="28CE7AEF" w14:textId="77777777" w:rsidR="00DB60FD" w:rsidRDefault="00000000">
            <w:pPr>
              <w:jc w:val="center"/>
            </w:pPr>
            <w:r>
              <w:t>{[</w:t>
            </w:r>
            <w:proofErr w:type="spellStart"/>
            <w:r>
              <w:rPr>
                <w:noProof/>
                <w:color w:val="2157AD"/>
                <w:shd w:val="clear" w:color="auto" w:fill="C9E1F3"/>
              </w:rPr>
              <w:t>Division|upper</w:t>
            </w:r>
            <w:proofErr w:type="spellEnd"/>
            <w:r>
              <w:t>]}</w:t>
            </w:r>
            <w:r>
              <w:fldChar w:fldCharType="begin"/>
            </w:r>
            <w:r>
              <w:instrText xml:space="preserve"> FILLIN "" </w:instrText>
            </w:r>
            <w:r>
              <w:fldChar w:fldCharType="end"/>
            </w:r>
            <w:r>
              <w:t xml:space="preserve"> COURT DIVISION</w:t>
            </w:r>
          </w:p>
          <w:p w14:paraId="144EE9DC" w14:textId="77777777" w:rsidR="00DB60FD" w:rsidRDefault="00000000">
            <w:pPr>
              <w:adjustRightInd w:val="0"/>
              <w:spacing w:after="58"/>
              <w:jc w:val="center"/>
            </w:pPr>
            <w:r>
              <w:t>{[</w:t>
            </w:r>
            <w:proofErr w:type="spellStart"/>
            <w:r>
              <w:rPr>
                <w:noProof/>
                <w:color w:val="2157AD"/>
                <w:shd w:val="clear" w:color="auto" w:fill="C9E1F3"/>
              </w:rPr>
              <w:t>Case.CaseNumber|upper</w:t>
            </w:r>
            <w:proofErr w:type="spellEnd"/>
            <w:r>
              <w:t>]}</w:t>
            </w:r>
            <w:r>
              <w:fldChar w:fldCharType="begin"/>
            </w:r>
            <w:r>
              <w:instrText xml:space="preserve"> FILLIN "" </w:instrText>
            </w:r>
            <w:r>
              <w:fldChar w:fldCharType="end"/>
            </w:r>
          </w:p>
        </w:tc>
      </w:tr>
    </w:tbl>
    <w:p w14:paraId="4E2E9DCB" w14:textId="77777777" w:rsidR="00DB60FD" w:rsidRDefault="00DB60FD">
      <w:pPr>
        <w:rPr>
          <w:vanish/>
        </w:rPr>
      </w:pPr>
    </w:p>
    <w:tbl>
      <w:tblPr>
        <w:tblW w:w="0" w:type="auto"/>
        <w:jc w:val="center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4500"/>
        <w:gridCol w:w="360"/>
        <w:gridCol w:w="4500"/>
      </w:tblGrid>
      <w:tr w:rsidR="00DB60FD" w14:paraId="0ADE5DFF" w14:textId="77777777">
        <w:trPr>
          <w:cantSplit/>
          <w:trHeight w:val="1137"/>
          <w:jc w:val="center"/>
        </w:trPr>
        <w:tc>
          <w:tcPr>
            <w:tcW w:w="4500" w:type="dxa"/>
            <w:tcBorders>
              <w:top w:val="single" w:sz="6" w:space="0" w:color="000000"/>
              <w:left w:val="single" w:sz="6" w:space="0" w:color="FFFFFF"/>
              <w:bottom w:val="single" w:sz="6" w:space="0" w:color="000000"/>
              <w:right w:val="dotDotDash" w:sz="4" w:space="0" w:color="auto"/>
            </w:tcBorders>
          </w:tcPr>
          <w:p w14:paraId="6D685806" w14:textId="77777777" w:rsidR="00DB60FD" w:rsidRDefault="00DB60FD"/>
          <w:p w14:paraId="5705D1DE" w14:textId="77777777" w:rsidR="00DB60FD" w:rsidRDefault="00000000">
            <w:r>
              <w:t>{[</w:t>
            </w:r>
            <w:proofErr w:type="spellStart"/>
            <w:r>
              <w:rPr>
                <w:noProof/>
                <w:color w:val="2157AD"/>
                <w:shd w:val="clear" w:color="auto" w:fill="C9E1F3"/>
              </w:rPr>
              <w:t>PartyA|upper</w:t>
            </w:r>
            <w:proofErr w:type="spellEnd"/>
            <w:r>
              <w:t>]}</w:t>
            </w:r>
            <w:r>
              <w:fldChar w:fldCharType="begin"/>
            </w:r>
            <w:r>
              <w:instrText xml:space="preserve"> FILLIN "" </w:instrText>
            </w:r>
            <w:r>
              <w:fldChar w:fldCharType="end"/>
            </w:r>
            <w:r>
              <w:t>,</w:t>
            </w:r>
          </w:p>
          <w:p w14:paraId="15511CE0" w14:textId="77777777" w:rsidR="00DB60FD" w:rsidRDefault="00DB60FD"/>
          <w:p w14:paraId="63CD6E14" w14:textId="77777777" w:rsidR="00DB60FD" w:rsidRDefault="00000000">
            <w:pPr>
              <w:ind w:firstLine="720"/>
            </w:pPr>
            <w:r>
              <w:t>{[</w:t>
            </w:r>
            <w:proofErr w:type="spellStart"/>
            <w:r>
              <w:rPr>
                <w:noProof/>
                <w:color w:val="2157AD"/>
                <w:shd w:val="clear" w:color="auto" w:fill="C9E1F3"/>
              </w:rPr>
              <w:t>PartyAType</w:t>
            </w:r>
            <w:proofErr w:type="spellEnd"/>
            <w:r>
              <w:t>]}</w:t>
            </w:r>
            <w:r>
              <w:fldChar w:fldCharType="begin"/>
            </w:r>
            <w:r>
              <w:instrText xml:space="preserve"> FILLIN "s" </w:instrText>
            </w:r>
            <w:r>
              <w:fldChar w:fldCharType="end"/>
            </w:r>
            <w:r>
              <w:t>,</w:t>
            </w:r>
          </w:p>
          <w:p w14:paraId="5B04D1A7" w14:textId="77777777" w:rsidR="00DB60FD" w:rsidRDefault="00DB60FD"/>
          <w:p w14:paraId="62EBCC15" w14:textId="77777777" w:rsidR="00DB60FD" w:rsidRDefault="00000000">
            <w:r>
              <w:t>v.</w:t>
            </w:r>
          </w:p>
          <w:p w14:paraId="0B01285C" w14:textId="77777777" w:rsidR="00DB60FD" w:rsidRDefault="00DB60FD"/>
          <w:p w14:paraId="46760605" w14:textId="77777777" w:rsidR="00DB60FD" w:rsidRDefault="00000000">
            <w:r>
              <w:t>{[</w:t>
            </w:r>
            <w:proofErr w:type="spellStart"/>
            <w:r>
              <w:rPr>
                <w:noProof/>
                <w:color w:val="2157AD"/>
                <w:shd w:val="clear" w:color="auto" w:fill="C9E1F3"/>
              </w:rPr>
              <w:t>PartyB|upper</w:t>
            </w:r>
            <w:proofErr w:type="spellEnd"/>
            <w:r>
              <w:t>]}</w:t>
            </w:r>
            <w:r>
              <w:fldChar w:fldCharType="begin"/>
            </w:r>
            <w:r>
              <w:instrText xml:space="preserve"> FILLIN "" </w:instrText>
            </w:r>
            <w:r>
              <w:fldChar w:fldCharType="end"/>
            </w:r>
            <w:r>
              <w:t>,</w:t>
            </w:r>
          </w:p>
          <w:p w14:paraId="38D1DB4A" w14:textId="77777777" w:rsidR="00DB60FD" w:rsidRDefault="00DB60FD"/>
          <w:p w14:paraId="65D667D1" w14:textId="77777777" w:rsidR="00DB60FD" w:rsidRDefault="00000000">
            <w:pPr>
              <w:spacing w:after="58"/>
            </w:pPr>
            <w:r>
              <w:tab/>
              <w:t>{[</w:t>
            </w:r>
            <w:proofErr w:type="spellStart"/>
            <w:r>
              <w:rPr>
                <w:noProof/>
                <w:color w:val="2157AD"/>
                <w:shd w:val="clear" w:color="auto" w:fill="C9E1F3"/>
              </w:rPr>
              <w:t>PartyBType</w:t>
            </w:r>
            <w:proofErr w:type="spellEnd"/>
            <w:proofErr w:type="gramStart"/>
            <w:r>
              <w:t>]}{</w:t>
            </w:r>
            <w:proofErr w:type="gramEnd"/>
            <w:r>
              <w:t>[</w:t>
            </w:r>
            <w:r>
              <w:rPr>
                <w:b/>
                <w:noProof/>
                <w:color w:val="41A151"/>
                <w:shd w:val="clear" w:color="auto" w:fill="C9F3CD"/>
              </w:rPr>
              <w:t>if</w:t>
            </w:r>
            <w:r>
              <w:rPr>
                <w:noProof/>
                <w:color w:val="2157AD"/>
                <w:shd w:val="clear" w:color="auto" w:fill="C9F3CD"/>
              </w:rPr>
              <w:t xml:space="preserve"> </w:t>
            </w:r>
            <w:proofErr w:type="gramStart"/>
            <w:r>
              <w:rPr>
                <w:noProof/>
                <w:color w:val="2157AD"/>
                <w:shd w:val="clear" w:color="auto" w:fill="C9F3CD"/>
              </w:rPr>
              <w:t>PartyC</w:t>
            </w:r>
            <w:r>
              <w:t>]}</w:t>
            </w:r>
            <w:proofErr w:type="gramEnd"/>
            <w:r>
              <w:t>.</w:t>
            </w:r>
          </w:p>
          <w:p w14:paraId="6D59B722" w14:textId="77777777" w:rsidR="00DB60FD" w:rsidRDefault="00DB60FD">
            <w:pPr>
              <w:spacing w:after="58"/>
            </w:pPr>
          </w:p>
          <w:p w14:paraId="25D37702" w14:textId="77777777" w:rsidR="00DB60FD" w:rsidRDefault="00000000">
            <w:pPr>
              <w:spacing w:after="58"/>
            </w:pPr>
            <w:r>
              <w:t>{[</w:t>
            </w:r>
            <w:proofErr w:type="spellStart"/>
            <w:r>
              <w:rPr>
                <w:noProof/>
                <w:color w:val="2157AD"/>
                <w:shd w:val="clear" w:color="auto" w:fill="C9E1F3"/>
              </w:rPr>
              <w:t>PartyCStatus</w:t>
            </w:r>
            <w:proofErr w:type="spellEnd"/>
            <w:r>
              <w:t>]}</w:t>
            </w:r>
          </w:p>
          <w:p w14:paraId="3C8951AE" w14:textId="77777777" w:rsidR="00DB60FD" w:rsidRDefault="00DB60FD">
            <w:pPr>
              <w:spacing w:after="58"/>
            </w:pPr>
          </w:p>
          <w:p w14:paraId="7B0F64C3" w14:textId="77777777" w:rsidR="00DB60FD" w:rsidRDefault="00000000">
            <w:pPr>
              <w:spacing w:after="58"/>
            </w:pPr>
            <w:r>
              <w:t>{[</w:t>
            </w:r>
            <w:proofErr w:type="spellStart"/>
            <w:r>
              <w:rPr>
                <w:noProof/>
                <w:color w:val="2157AD"/>
                <w:shd w:val="clear" w:color="auto" w:fill="C9E1F3"/>
              </w:rPr>
              <w:t>PartyC|upper</w:t>
            </w:r>
            <w:proofErr w:type="spellEnd"/>
            <w:r>
              <w:t>]},</w:t>
            </w:r>
          </w:p>
          <w:p w14:paraId="189983E7" w14:textId="77777777" w:rsidR="00DB60FD" w:rsidRDefault="00DB60FD">
            <w:pPr>
              <w:spacing w:after="58"/>
            </w:pPr>
          </w:p>
          <w:p w14:paraId="54660085" w14:textId="77777777" w:rsidR="00DB60FD" w:rsidRDefault="00000000">
            <w:pPr>
              <w:spacing w:after="58"/>
            </w:pPr>
            <w:r>
              <w:tab/>
              <w:t>{[</w:t>
            </w:r>
            <w:proofErr w:type="spellStart"/>
            <w:r>
              <w:rPr>
                <w:noProof/>
                <w:color w:val="2157AD"/>
                <w:shd w:val="clear" w:color="auto" w:fill="C9E1F3"/>
              </w:rPr>
              <w:t>PartyCType</w:t>
            </w:r>
            <w:proofErr w:type="spellEnd"/>
            <w:proofErr w:type="gramStart"/>
            <w:r>
              <w:t>]}{</w:t>
            </w:r>
            <w:proofErr w:type="gramEnd"/>
            <w:r>
              <w:t>[</w:t>
            </w:r>
            <w:r>
              <w:rPr>
                <w:b/>
                <w:noProof/>
                <w:color w:val="41A151"/>
                <w:shd w:val="clear" w:color="auto" w:fill="C9F3CD"/>
              </w:rPr>
              <w:t>endif</w:t>
            </w:r>
            <w:proofErr w:type="gramStart"/>
            <w:r>
              <w:t>]}{</w:t>
            </w:r>
            <w:proofErr w:type="gramEnd"/>
            <w:r>
              <w:t>[</w:t>
            </w:r>
            <w:r>
              <w:rPr>
                <w:b/>
                <w:noProof/>
                <w:color w:val="41A151"/>
                <w:shd w:val="clear" w:color="auto" w:fill="C9F3CD"/>
              </w:rPr>
              <w:t>if</w:t>
            </w:r>
            <w:r>
              <w:rPr>
                <w:noProof/>
                <w:color w:val="2157AD"/>
                <w:shd w:val="clear" w:color="auto" w:fill="C9F3CD"/>
              </w:rPr>
              <w:t xml:space="preserve"> </w:t>
            </w:r>
            <w:proofErr w:type="gramStart"/>
            <w:r>
              <w:rPr>
                <w:noProof/>
                <w:color w:val="2157AD"/>
                <w:shd w:val="clear" w:color="auto" w:fill="C9F3CD"/>
              </w:rPr>
              <w:t>PartyD</w:t>
            </w:r>
            <w:r>
              <w:t>]}</w:t>
            </w:r>
            <w:proofErr w:type="gramEnd"/>
            <w:r>
              <w:t>,</w:t>
            </w:r>
          </w:p>
          <w:p w14:paraId="682ED2B8" w14:textId="77777777" w:rsidR="00DB60FD" w:rsidRDefault="00DB60FD">
            <w:pPr>
              <w:spacing w:after="58"/>
            </w:pPr>
          </w:p>
          <w:p w14:paraId="6756C5F7" w14:textId="77777777" w:rsidR="00DB60FD" w:rsidRDefault="00000000">
            <w:pPr>
              <w:spacing w:after="58"/>
            </w:pPr>
            <w:r>
              <w:t>v.</w:t>
            </w:r>
          </w:p>
          <w:p w14:paraId="06F58EDE" w14:textId="77777777" w:rsidR="00DB60FD" w:rsidRDefault="00DB60FD">
            <w:pPr>
              <w:spacing w:after="58"/>
            </w:pPr>
          </w:p>
          <w:p w14:paraId="157690F9" w14:textId="77777777" w:rsidR="00DB60FD" w:rsidRDefault="00000000">
            <w:pPr>
              <w:spacing w:after="58"/>
            </w:pPr>
            <w:r>
              <w:t>{[</w:t>
            </w:r>
            <w:proofErr w:type="spellStart"/>
            <w:r>
              <w:rPr>
                <w:noProof/>
                <w:color w:val="2157AD"/>
                <w:shd w:val="clear" w:color="auto" w:fill="C9E1F3"/>
              </w:rPr>
              <w:t>PartyD|upper</w:t>
            </w:r>
            <w:proofErr w:type="spellEnd"/>
            <w:r>
              <w:t>]},</w:t>
            </w:r>
          </w:p>
          <w:p w14:paraId="00A46E63" w14:textId="77777777" w:rsidR="00DB60FD" w:rsidRDefault="00DB60FD">
            <w:pPr>
              <w:spacing w:after="58"/>
            </w:pPr>
          </w:p>
          <w:p w14:paraId="3F2B7BD8" w14:textId="77777777" w:rsidR="00DB60FD" w:rsidRDefault="00000000">
            <w:pPr>
              <w:adjustRightInd w:val="0"/>
              <w:spacing w:after="58"/>
            </w:pPr>
            <w:r>
              <w:tab/>
              <w:t>{[</w:t>
            </w:r>
            <w:proofErr w:type="spellStart"/>
            <w:r>
              <w:rPr>
                <w:noProof/>
                <w:color w:val="2157AD"/>
                <w:shd w:val="clear" w:color="auto" w:fill="C9E1F3"/>
              </w:rPr>
              <w:t>PartyDType</w:t>
            </w:r>
            <w:proofErr w:type="spellEnd"/>
            <w:proofErr w:type="gramStart"/>
            <w:r>
              <w:t>]}{</w:t>
            </w:r>
            <w:proofErr w:type="gramEnd"/>
            <w:r>
              <w:t>[</w:t>
            </w:r>
            <w:proofErr w:type="gramStart"/>
            <w:r>
              <w:rPr>
                <w:b/>
                <w:noProof/>
                <w:color w:val="41A151"/>
                <w:shd w:val="clear" w:color="auto" w:fill="C9F3CD"/>
              </w:rPr>
              <w:t>endif</w:t>
            </w:r>
            <w:r>
              <w:t>]}</w:t>
            </w:r>
            <w:proofErr w:type="gramEnd"/>
            <w:r>
              <w:t>.</w:t>
            </w:r>
          </w:p>
        </w:tc>
        <w:tc>
          <w:tcPr>
            <w:tcW w:w="360" w:type="dxa"/>
            <w:tcBorders>
              <w:top w:val="single" w:sz="6" w:space="0" w:color="FFFFFF"/>
              <w:left w:val="dotDotDash" w:sz="4" w:space="0" w:color="auto"/>
              <w:bottom w:val="single" w:sz="6" w:space="0" w:color="FFFFFF"/>
              <w:right w:val="single" w:sz="6" w:space="0" w:color="FFFFFF"/>
            </w:tcBorders>
          </w:tcPr>
          <w:p w14:paraId="023AE9EF" w14:textId="77777777" w:rsidR="00DB60FD" w:rsidRDefault="00DB60FD">
            <w:pPr>
              <w:adjustRightInd w:val="0"/>
              <w:spacing w:after="58"/>
            </w:pPr>
          </w:p>
        </w:tc>
        <w:tc>
          <w:tcPr>
            <w:tcW w:w="45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92D3A4F" w14:textId="77777777" w:rsidR="00DB60FD" w:rsidRDefault="00DB60FD"/>
          <w:p w14:paraId="4722C34A" w14:textId="77777777" w:rsidR="00DB60FD" w:rsidRDefault="00DB60FD"/>
          <w:p w14:paraId="1BAACF84" w14:textId="77777777" w:rsidR="00DB60FD" w:rsidRDefault="00DB60FD"/>
          <w:p w14:paraId="02E7C86F" w14:textId="77777777" w:rsidR="00DB60FD" w:rsidRDefault="00DB60FD"/>
          <w:p w14:paraId="1100F6C3" w14:textId="77777777" w:rsidR="00DB60FD" w:rsidRDefault="00DB60FD"/>
          <w:p w14:paraId="6D073F4D" w14:textId="77777777" w:rsidR="00DB60FD" w:rsidRDefault="00000000">
            <w:pPr>
              <w:autoSpaceDE w:val="0"/>
              <w:autoSpaceDN w:val="0"/>
              <w:adjustRightInd w:val="0"/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MOTION FOR EXTENSION OF TIME TO RESPOND TO PLAINTIFF'S DISCOVERY REQUEST</w:t>
            </w:r>
          </w:p>
          <w:p w14:paraId="4A14611C" w14:textId="77777777" w:rsidR="00DB60FD" w:rsidRDefault="00000000">
            <w:pPr>
              <w:adjustRightInd w:val="0"/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(MEOT)</w:t>
            </w:r>
            <w:r>
              <w:rPr>
                <w:b/>
                <w:bCs/>
                <w:u w:val="single"/>
              </w:rPr>
              <w:fldChar w:fldCharType="begin"/>
            </w:r>
            <w:r>
              <w:rPr>
                <w:b/>
                <w:bCs/>
                <w:u w:val="single"/>
              </w:rPr>
              <w:instrText xml:space="preserve"> FILLIN "" </w:instrText>
            </w:r>
            <w:r>
              <w:rPr>
                <w:b/>
                <w:bCs/>
                <w:u w:val="single"/>
              </w:rPr>
              <w:fldChar w:fldCharType="end"/>
            </w:r>
          </w:p>
        </w:tc>
      </w:tr>
    </w:tbl>
    <w:p w14:paraId="0FC8A58E" w14:textId="77777777" w:rsidR="00DB60FD" w:rsidRDefault="00DB60FD">
      <w:pPr>
        <w:tabs>
          <w:tab w:val="left" w:pos="748"/>
        </w:tabs>
        <w:spacing w:line="480" w:lineRule="auto"/>
        <w:jc w:val="both"/>
      </w:pPr>
    </w:p>
    <w:p w14:paraId="1F83E89E" w14:textId="77777777" w:rsidR="00DB60FD" w:rsidRDefault="00000000">
      <w:pPr>
        <w:rPr>
          <w:color w:val="008000"/>
        </w:rPr>
      </w:pPr>
      <w:r>
        <w:t>{[</w:t>
      </w:r>
      <w:r>
        <w:rPr>
          <w:b/>
          <w:noProof/>
          <w:color w:val="41A151"/>
          <w:shd w:val="clear" w:color="auto" w:fill="C9F3CD"/>
        </w:rPr>
        <w:t>endif</w:t>
      </w:r>
      <w:proofErr w:type="gramStart"/>
      <w:r>
        <w:t>]}«</w:t>
      </w:r>
      <w:proofErr w:type="gramEnd"/>
      <w:r>
        <w:rPr>
          <w:color w:val="008000"/>
        </w:rPr>
        <w:t xml:space="preserve">IF </w:t>
      </w:r>
      <w:proofErr w:type="gramStart"/>
      <w:r>
        <w:rPr>
          <w:color w:val="008000"/>
        </w:rPr>
        <w:t>ANSWERED( Venue )=</w:t>
      </w:r>
      <w:proofErr w:type="gramEnd"/>
      <w:r>
        <w:rPr>
          <w:color w:val="008000"/>
        </w:rPr>
        <w:t xml:space="preserve"> TRUE </w:t>
      </w:r>
    </w:p>
    <w:p w14:paraId="227FB96F" w14:textId="77777777" w:rsidR="00DB60FD" w:rsidRDefault="00000000">
      <w:pPr>
        <w:rPr>
          <w:color w:val="008000"/>
        </w:rPr>
      </w:pPr>
      <w:r>
        <w:rPr>
          <w:color w:val="008000"/>
        </w:rPr>
        <w:t xml:space="preserve">AND (Venue = "Federal Court - Eastern District" </w:t>
      </w:r>
    </w:p>
    <w:p w14:paraId="18F9AE78" w14:textId="77777777" w:rsidR="00DB60FD" w:rsidRDefault="00000000">
      <w:pPr>
        <w:rPr>
          <w:color w:val="008000"/>
        </w:rPr>
      </w:pPr>
      <w:r>
        <w:rPr>
          <w:color w:val="008000"/>
        </w:rPr>
        <w:t xml:space="preserve">OR Venue = "Federal Court - Western District" </w:t>
      </w:r>
    </w:p>
    <w:p w14:paraId="3DA6EE96" w14:textId="77777777" w:rsidR="00DB60FD" w:rsidRDefault="00000000">
      <w:r>
        <w:rPr>
          <w:color w:val="008000"/>
        </w:rPr>
        <w:t>OR Venue = "Federal Court - Middle District</w:t>
      </w:r>
      <w:proofErr w:type="gramStart"/>
      <w:r>
        <w:rPr>
          <w:color w:val="008000"/>
        </w:rPr>
        <w:t>")</w:t>
      </w:r>
      <w:r>
        <w:t>»</w:t>
      </w:r>
      <w:proofErr w:type="gramEnd"/>
    </w:p>
    <w:tbl>
      <w:tblPr>
        <w:tblW w:w="0" w:type="auto"/>
        <w:jc w:val="center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DB60FD" w14:paraId="30114FA9" w14:textId="77777777">
        <w:trPr>
          <w:cantSplit/>
          <w:jc w:val="center"/>
        </w:trPr>
        <w:tc>
          <w:tcPr>
            <w:tcW w:w="936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481BC4C9" w14:textId="77777777" w:rsidR="00DB60FD" w:rsidRDefault="00000000">
            <w:pPr>
              <w:jc w:val="center"/>
            </w:pPr>
            <w:r>
              <w:lastRenderedPageBreak/>
              <w:t>IN THE UNITED STATES DISTRICT COURT</w:t>
            </w:r>
          </w:p>
          <w:p w14:paraId="6C593A1E" w14:textId="77777777" w:rsidR="00DB60FD" w:rsidRDefault="00000000">
            <w:pPr>
              <w:jc w:val="center"/>
            </w:pPr>
            <w:r>
              <w:t>IN THE {[</w:t>
            </w:r>
            <w:r>
              <w:rPr>
                <w:b/>
                <w:noProof/>
                <w:color w:val="41A151"/>
                <w:shd w:val="clear" w:color="auto" w:fill="C9F3CD"/>
              </w:rPr>
              <w:t>if</w:t>
            </w:r>
            <w:r>
              <w:rPr>
                <w:noProof/>
                <w:color w:val="2157AD"/>
                <w:shd w:val="clear" w:color="auto" w:fill="C9F3CD"/>
              </w:rPr>
              <w:t xml:space="preserve"> Venue == "Federal Court - Eastern District"</w:t>
            </w:r>
            <w:proofErr w:type="gramStart"/>
            <w:r>
              <w:t>]}</w:t>
            </w:r>
            <w:r>
              <w:rPr>
                <w:caps/>
              </w:rPr>
              <w:t>EASTERN</w:t>
            </w:r>
            <w:proofErr w:type="gramEnd"/>
            <w:r>
              <w:rPr>
                <w:caps/>
              </w:rPr>
              <w:t>{[</w:t>
            </w:r>
            <w:r>
              <w:rPr>
                <w:b/>
                <w:noProof/>
                <w:color w:val="41A151"/>
                <w:shd w:val="clear" w:color="auto" w:fill="C9F3CD"/>
              </w:rPr>
              <w:t>endif</w:t>
            </w:r>
            <w:r>
              <w:rPr>
                <w:caps/>
              </w:rPr>
              <w:t xml:space="preserve">]} </w:t>
            </w:r>
            <w:r>
              <w:t>{[</w:t>
            </w:r>
            <w:r>
              <w:rPr>
                <w:b/>
                <w:noProof/>
                <w:color w:val="41A151"/>
                <w:shd w:val="clear" w:color="auto" w:fill="C9F3CD"/>
              </w:rPr>
              <w:t>if</w:t>
            </w:r>
            <w:r>
              <w:rPr>
                <w:noProof/>
                <w:color w:val="2157AD"/>
                <w:shd w:val="clear" w:color="auto" w:fill="C9F3CD"/>
              </w:rPr>
              <w:t xml:space="preserve"> Venue == "Federal Court - Western District"</w:t>
            </w:r>
            <w:proofErr w:type="gramStart"/>
            <w:r>
              <w:t>]}</w:t>
            </w:r>
            <w:r>
              <w:rPr>
                <w:caps/>
              </w:rPr>
              <w:t>WESTERN</w:t>
            </w:r>
            <w:proofErr w:type="gramEnd"/>
            <w:r>
              <w:rPr>
                <w:caps/>
              </w:rPr>
              <w:t>{[</w:t>
            </w:r>
            <w:r>
              <w:rPr>
                <w:b/>
                <w:noProof/>
                <w:color w:val="41A151"/>
                <w:shd w:val="clear" w:color="auto" w:fill="C9F3CD"/>
              </w:rPr>
              <w:t>endif</w:t>
            </w:r>
            <w:proofErr w:type="gramStart"/>
            <w:r>
              <w:rPr>
                <w:caps/>
              </w:rPr>
              <w:t>]}</w:t>
            </w:r>
            <w:r>
              <w:t>{</w:t>
            </w:r>
            <w:proofErr w:type="gramEnd"/>
            <w:r>
              <w:t>[</w:t>
            </w:r>
            <w:r>
              <w:rPr>
                <w:b/>
                <w:noProof/>
                <w:color w:val="41A151"/>
                <w:shd w:val="clear" w:color="auto" w:fill="C9F3CD"/>
              </w:rPr>
              <w:t>if</w:t>
            </w:r>
            <w:r>
              <w:rPr>
                <w:noProof/>
                <w:color w:val="2157AD"/>
                <w:shd w:val="clear" w:color="auto" w:fill="C9F3CD"/>
              </w:rPr>
              <w:t xml:space="preserve"> Venue == "Federal Court - Middle District"</w:t>
            </w:r>
            <w:proofErr w:type="gramStart"/>
            <w:r>
              <w:t>]}</w:t>
            </w:r>
            <w:r>
              <w:rPr>
                <w:caps/>
              </w:rPr>
              <w:t>MIDDLE</w:t>
            </w:r>
            <w:proofErr w:type="gramEnd"/>
            <w:r>
              <w:rPr>
                <w:caps/>
              </w:rPr>
              <w:t>{[</w:t>
            </w:r>
            <w:r>
              <w:rPr>
                <w:b/>
                <w:noProof/>
                <w:color w:val="41A151"/>
                <w:shd w:val="clear" w:color="auto" w:fill="C9F3CD"/>
              </w:rPr>
              <w:t>endif</w:t>
            </w:r>
            <w:r>
              <w:rPr>
                <w:caps/>
              </w:rPr>
              <w:t>]} DISTRICT</w:t>
            </w:r>
            <w:r>
              <w:t xml:space="preserve"> OF NORTH CAROLINA</w:t>
            </w:r>
          </w:p>
          <w:p w14:paraId="36178EB4" w14:textId="77777777" w:rsidR="00DB60FD" w:rsidRDefault="00000000">
            <w:pPr>
              <w:jc w:val="center"/>
            </w:pPr>
            <w:r>
              <w:t>{[</w:t>
            </w:r>
            <w:proofErr w:type="spellStart"/>
            <w:r>
              <w:rPr>
                <w:noProof/>
                <w:color w:val="2157AD"/>
                <w:shd w:val="clear" w:color="auto" w:fill="C9E1F3"/>
              </w:rPr>
              <w:t>Division|upper</w:t>
            </w:r>
            <w:proofErr w:type="spellEnd"/>
            <w:r>
              <w:t>]}</w:t>
            </w:r>
          </w:p>
          <w:p w14:paraId="40CA6855" w14:textId="77777777" w:rsidR="00DB60FD" w:rsidRDefault="00000000">
            <w:pPr>
              <w:adjustRightInd w:val="0"/>
              <w:spacing w:after="58"/>
              <w:jc w:val="center"/>
            </w:pPr>
            <w:r>
              <w:t xml:space="preserve">CIVIL ACTION </w:t>
            </w:r>
            <w:proofErr w:type="gramStart"/>
            <w:r>
              <w:t>NO. {</w:t>
            </w:r>
            <w:proofErr w:type="gramEnd"/>
            <w:r>
              <w:t>[</w:t>
            </w:r>
            <w:proofErr w:type="spellStart"/>
            <w:r>
              <w:rPr>
                <w:noProof/>
                <w:color w:val="2157AD"/>
                <w:shd w:val="clear" w:color="auto" w:fill="C9E1F3"/>
              </w:rPr>
              <w:t>Case.CaseNumber</w:t>
            </w:r>
            <w:proofErr w:type="spellEnd"/>
            <w:r>
              <w:t>]}</w:t>
            </w:r>
            <w:r>
              <w:fldChar w:fldCharType="begin"/>
            </w:r>
            <w:r>
              <w:instrText xml:space="preserve"> FILLIN "" </w:instrText>
            </w:r>
            <w:r>
              <w:fldChar w:fldCharType="end"/>
            </w:r>
          </w:p>
        </w:tc>
      </w:tr>
    </w:tbl>
    <w:p w14:paraId="2329C483" w14:textId="77777777" w:rsidR="00DB60FD" w:rsidRDefault="00DB60FD">
      <w:pPr>
        <w:rPr>
          <w:vanish/>
        </w:rPr>
      </w:pPr>
    </w:p>
    <w:tbl>
      <w:tblPr>
        <w:tblW w:w="0" w:type="auto"/>
        <w:jc w:val="center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4500"/>
        <w:gridCol w:w="360"/>
        <w:gridCol w:w="4500"/>
      </w:tblGrid>
      <w:tr w:rsidR="00DB60FD" w14:paraId="19870CB5" w14:textId="77777777">
        <w:trPr>
          <w:cantSplit/>
          <w:trHeight w:val="1137"/>
          <w:jc w:val="center"/>
        </w:trPr>
        <w:tc>
          <w:tcPr>
            <w:tcW w:w="4500" w:type="dxa"/>
            <w:tcBorders>
              <w:top w:val="single" w:sz="6" w:space="0" w:color="000000"/>
              <w:left w:val="single" w:sz="6" w:space="0" w:color="FFFFFF"/>
              <w:bottom w:val="single" w:sz="6" w:space="0" w:color="000000"/>
              <w:right w:val="dotDotDash" w:sz="4" w:space="0" w:color="auto"/>
            </w:tcBorders>
          </w:tcPr>
          <w:p w14:paraId="14649F53" w14:textId="77777777" w:rsidR="00DB60FD" w:rsidRDefault="00DB60FD"/>
          <w:p w14:paraId="7340DC6F" w14:textId="77777777" w:rsidR="00DB60FD" w:rsidRDefault="00000000">
            <w:r>
              <w:t>{[</w:t>
            </w:r>
            <w:proofErr w:type="spellStart"/>
            <w:r>
              <w:rPr>
                <w:noProof/>
                <w:color w:val="2157AD"/>
                <w:shd w:val="clear" w:color="auto" w:fill="C9E1F3"/>
              </w:rPr>
              <w:t>PartyA|upper</w:t>
            </w:r>
            <w:proofErr w:type="spellEnd"/>
            <w:r>
              <w:t>]}</w:t>
            </w:r>
            <w:r>
              <w:fldChar w:fldCharType="begin"/>
            </w:r>
            <w:r>
              <w:instrText xml:space="preserve"> FILLIN "" </w:instrText>
            </w:r>
            <w:r>
              <w:fldChar w:fldCharType="end"/>
            </w:r>
            <w:r>
              <w:t>,</w:t>
            </w:r>
          </w:p>
          <w:p w14:paraId="1A5591C0" w14:textId="77777777" w:rsidR="00DB60FD" w:rsidRDefault="00DB60FD"/>
          <w:p w14:paraId="5FC53D4D" w14:textId="77777777" w:rsidR="00DB60FD" w:rsidRDefault="00000000">
            <w:pPr>
              <w:ind w:firstLine="720"/>
            </w:pPr>
            <w:r>
              <w:t>{[</w:t>
            </w:r>
            <w:proofErr w:type="spellStart"/>
            <w:r>
              <w:rPr>
                <w:noProof/>
                <w:color w:val="2157AD"/>
                <w:shd w:val="clear" w:color="auto" w:fill="C9E1F3"/>
              </w:rPr>
              <w:t>PartyAType</w:t>
            </w:r>
            <w:proofErr w:type="spellEnd"/>
            <w:r>
              <w:t>]}</w:t>
            </w:r>
            <w:r>
              <w:fldChar w:fldCharType="begin"/>
            </w:r>
            <w:r>
              <w:instrText xml:space="preserve"> FILLIN "s" </w:instrText>
            </w:r>
            <w:r>
              <w:fldChar w:fldCharType="end"/>
            </w:r>
            <w:r>
              <w:t>,</w:t>
            </w:r>
          </w:p>
          <w:p w14:paraId="2CCDA8E9" w14:textId="77777777" w:rsidR="00DB60FD" w:rsidRDefault="00DB60FD"/>
          <w:p w14:paraId="68D5C8BC" w14:textId="77777777" w:rsidR="00DB60FD" w:rsidRDefault="00000000">
            <w:r>
              <w:t>v.</w:t>
            </w:r>
          </w:p>
          <w:p w14:paraId="6C82C92F" w14:textId="77777777" w:rsidR="00DB60FD" w:rsidRDefault="00DB60FD"/>
          <w:p w14:paraId="706CF7B3" w14:textId="77777777" w:rsidR="00DB60FD" w:rsidRDefault="00000000">
            <w:r>
              <w:t>{[</w:t>
            </w:r>
            <w:proofErr w:type="spellStart"/>
            <w:r>
              <w:rPr>
                <w:noProof/>
                <w:color w:val="2157AD"/>
                <w:shd w:val="clear" w:color="auto" w:fill="C9E1F3"/>
              </w:rPr>
              <w:t>PartyB|upper</w:t>
            </w:r>
            <w:proofErr w:type="spellEnd"/>
            <w:r>
              <w:t>]}</w:t>
            </w:r>
            <w:r>
              <w:fldChar w:fldCharType="begin"/>
            </w:r>
            <w:r>
              <w:instrText xml:space="preserve"> FILLIN "" </w:instrText>
            </w:r>
            <w:r>
              <w:fldChar w:fldCharType="end"/>
            </w:r>
            <w:r>
              <w:t>,</w:t>
            </w:r>
          </w:p>
          <w:p w14:paraId="1F676FF6" w14:textId="77777777" w:rsidR="00DB60FD" w:rsidRDefault="00DB60FD"/>
          <w:p w14:paraId="5E3EF36D" w14:textId="77777777" w:rsidR="00DB60FD" w:rsidRDefault="00000000">
            <w:pPr>
              <w:spacing w:after="58"/>
            </w:pPr>
            <w:r>
              <w:tab/>
              <w:t>{[</w:t>
            </w:r>
            <w:proofErr w:type="spellStart"/>
            <w:r>
              <w:rPr>
                <w:noProof/>
                <w:color w:val="2157AD"/>
                <w:shd w:val="clear" w:color="auto" w:fill="C9E1F3"/>
              </w:rPr>
              <w:t>PartyBType</w:t>
            </w:r>
            <w:proofErr w:type="spellEnd"/>
            <w:proofErr w:type="gramStart"/>
            <w:r>
              <w:t>]}{</w:t>
            </w:r>
            <w:proofErr w:type="gramEnd"/>
            <w:r>
              <w:t>[</w:t>
            </w:r>
            <w:r>
              <w:rPr>
                <w:b/>
                <w:noProof/>
                <w:color w:val="41A151"/>
                <w:shd w:val="clear" w:color="auto" w:fill="C9F3CD"/>
              </w:rPr>
              <w:t>if</w:t>
            </w:r>
            <w:r>
              <w:rPr>
                <w:noProof/>
                <w:color w:val="2157AD"/>
                <w:shd w:val="clear" w:color="auto" w:fill="C9F3CD"/>
              </w:rPr>
              <w:t xml:space="preserve"> </w:t>
            </w:r>
            <w:proofErr w:type="gramStart"/>
            <w:r>
              <w:rPr>
                <w:noProof/>
                <w:color w:val="2157AD"/>
                <w:shd w:val="clear" w:color="auto" w:fill="C9F3CD"/>
              </w:rPr>
              <w:t>PartyC</w:t>
            </w:r>
            <w:r>
              <w:t>]}</w:t>
            </w:r>
            <w:proofErr w:type="gramEnd"/>
            <w:r>
              <w:t>.</w:t>
            </w:r>
          </w:p>
          <w:p w14:paraId="300D8C3E" w14:textId="77777777" w:rsidR="00DB60FD" w:rsidRDefault="00DB60FD">
            <w:pPr>
              <w:spacing w:after="58"/>
            </w:pPr>
          </w:p>
          <w:p w14:paraId="12C9F2BB" w14:textId="77777777" w:rsidR="00DB60FD" w:rsidRDefault="00000000">
            <w:pPr>
              <w:spacing w:after="58"/>
            </w:pPr>
            <w:r>
              <w:t>{[</w:t>
            </w:r>
            <w:proofErr w:type="spellStart"/>
            <w:r>
              <w:rPr>
                <w:noProof/>
                <w:color w:val="2157AD"/>
                <w:shd w:val="clear" w:color="auto" w:fill="C9E1F3"/>
              </w:rPr>
              <w:t>PartyCStatus</w:t>
            </w:r>
            <w:proofErr w:type="spellEnd"/>
            <w:r>
              <w:t>]}</w:t>
            </w:r>
          </w:p>
          <w:p w14:paraId="687198FE" w14:textId="77777777" w:rsidR="00DB60FD" w:rsidRDefault="00DB60FD">
            <w:pPr>
              <w:spacing w:after="58"/>
            </w:pPr>
          </w:p>
          <w:p w14:paraId="690736CA" w14:textId="77777777" w:rsidR="00DB60FD" w:rsidRDefault="00000000">
            <w:pPr>
              <w:spacing w:after="58"/>
            </w:pPr>
            <w:r>
              <w:t>{[</w:t>
            </w:r>
            <w:proofErr w:type="spellStart"/>
            <w:r>
              <w:rPr>
                <w:noProof/>
                <w:color w:val="2157AD"/>
                <w:shd w:val="clear" w:color="auto" w:fill="C9E1F3"/>
              </w:rPr>
              <w:t>PartyC|upper</w:t>
            </w:r>
            <w:proofErr w:type="spellEnd"/>
            <w:r>
              <w:t>]},</w:t>
            </w:r>
          </w:p>
          <w:p w14:paraId="54CDE083" w14:textId="77777777" w:rsidR="00DB60FD" w:rsidRDefault="00DB60FD">
            <w:pPr>
              <w:spacing w:after="58"/>
            </w:pPr>
          </w:p>
          <w:p w14:paraId="792AE877" w14:textId="77777777" w:rsidR="00DB60FD" w:rsidRDefault="00000000">
            <w:pPr>
              <w:spacing w:after="58"/>
            </w:pPr>
            <w:r>
              <w:tab/>
              <w:t>{[</w:t>
            </w:r>
            <w:proofErr w:type="spellStart"/>
            <w:r>
              <w:rPr>
                <w:noProof/>
                <w:color w:val="2157AD"/>
                <w:shd w:val="clear" w:color="auto" w:fill="C9E1F3"/>
              </w:rPr>
              <w:t>PartyCType</w:t>
            </w:r>
            <w:proofErr w:type="spellEnd"/>
            <w:proofErr w:type="gramStart"/>
            <w:r>
              <w:t>]}{</w:t>
            </w:r>
            <w:proofErr w:type="gramEnd"/>
            <w:r>
              <w:t>[</w:t>
            </w:r>
            <w:r>
              <w:rPr>
                <w:b/>
                <w:noProof/>
                <w:color w:val="41A151"/>
                <w:shd w:val="clear" w:color="auto" w:fill="C9F3CD"/>
              </w:rPr>
              <w:t>endif</w:t>
            </w:r>
            <w:proofErr w:type="gramStart"/>
            <w:r>
              <w:t>]}{</w:t>
            </w:r>
            <w:proofErr w:type="gramEnd"/>
            <w:r>
              <w:t>[</w:t>
            </w:r>
            <w:r>
              <w:rPr>
                <w:b/>
                <w:noProof/>
                <w:color w:val="41A151"/>
                <w:shd w:val="clear" w:color="auto" w:fill="C9F3CD"/>
              </w:rPr>
              <w:t>if</w:t>
            </w:r>
            <w:r>
              <w:rPr>
                <w:noProof/>
                <w:color w:val="2157AD"/>
                <w:shd w:val="clear" w:color="auto" w:fill="C9F3CD"/>
              </w:rPr>
              <w:t xml:space="preserve"> </w:t>
            </w:r>
            <w:proofErr w:type="gramStart"/>
            <w:r>
              <w:rPr>
                <w:noProof/>
                <w:color w:val="2157AD"/>
                <w:shd w:val="clear" w:color="auto" w:fill="C9F3CD"/>
              </w:rPr>
              <w:t>PartyD</w:t>
            </w:r>
            <w:r>
              <w:t>]}</w:t>
            </w:r>
            <w:proofErr w:type="gramEnd"/>
            <w:r>
              <w:t>,</w:t>
            </w:r>
          </w:p>
          <w:p w14:paraId="7E250620" w14:textId="77777777" w:rsidR="00DB60FD" w:rsidRDefault="00DB60FD">
            <w:pPr>
              <w:spacing w:after="58"/>
            </w:pPr>
          </w:p>
          <w:p w14:paraId="6D690537" w14:textId="77777777" w:rsidR="00DB60FD" w:rsidRDefault="00000000">
            <w:pPr>
              <w:spacing w:after="58"/>
            </w:pPr>
            <w:r>
              <w:t>v.</w:t>
            </w:r>
          </w:p>
          <w:p w14:paraId="70F9F81A" w14:textId="77777777" w:rsidR="00DB60FD" w:rsidRDefault="00DB60FD">
            <w:pPr>
              <w:spacing w:after="58"/>
            </w:pPr>
          </w:p>
          <w:p w14:paraId="40AFF7A7" w14:textId="77777777" w:rsidR="00DB60FD" w:rsidRDefault="00000000">
            <w:pPr>
              <w:spacing w:after="58"/>
            </w:pPr>
            <w:r>
              <w:t>{[</w:t>
            </w:r>
            <w:proofErr w:type="spellStart"/>
            <w:r>
              <w:rPr>
                <w:noProof/>
                <w:color w:val="2157AD"/>
                <w:shd w:val="clear" w:color="auto" w:fill="C9E1F3"/>
              </w:rPr>
              <w:t>PartyD|upper</w:t>
            </w:r>
            <w:proofErr w:type="spellEnd"/>
            <w:r>
              <w:t>]},</w:t>
            </w:r>
          </w:p>
          <w:p w14:paraId="39BCA566" w14:textId="77777777" w:rsidR="00DB60FD" w:rsidRDefault="00DB60FD">
            <w:pPr>
              <w:spacing w:after="58"/>
            </w:pPr>
          </w:p>
          <w:p w14:paraId="15220AD5" w14:textId="77777777" w:rsidR="00DB60FD" w:rsidRDefault="00000000">
            <w:pPr>
              <w:adjustRightInd w:val="0"/>
              <w:spacing w:after="58"/>
            </w:pPr>
            <w:r>
              <w:tab/>
              <w:t>{[</w:t>
            </w:r>
            <w:proofErr w:type="spellStart"/>
            <w:r>
              <w:rPr>
                <w:noProof/>
                <w:color w:val="2157AD"/>
                <w:shd w:val="clear" w:color="auto" w:fill="C9E1F3"/>
              </w:rPr>
              <w:t>PartyDType</w:t>
            </w:r>
            <w:proofErr w:type="spellEnd"/>
            <w:proofErr w:type="gramStart"/>
            <w:r>
              <w:t>]}{</w:t>
            </w:r>
            <w:proofErr w:type="gramEnd"/>
            <w:r>
              <w:t>[</w:t>
            </w:r>
            <w:proofErr w:type="gramStart"/>
            <w:r>
              <w:rPr>
                <w:b/>
                <w:noProof/>
                <w:color w:val="41A151"/>
                <w:shd w:val="clear" w:color="auto" w:fill="C9F3CD"/>
              </w:rPr>
              <w:t>endif</w:t>
            </w:r>
            <w:r>
              <w:t>]}</w:t>
            </w:r>
            <w:proofErr w:type="gramEnd"/>
            <w:r>
              <w:t>.</w:t>
            </w:r>
          </w:p>
        </w:tc>
        <w:tc>
          <w:tcPr>
            <w:tcW w:w="360" w:type="dxa"/>
            <w:tcBorders>
              <w:top w:val="single" w:sz="6" w:space="0" w:color="FFFFFF"/>
              <w:left w:val="dotDotDash" w:sz="4" w:space="0" w:color="auto"/>
              <w:bottom w:val="single" w:sz="6" w:space="0" w:color="FFFFFF"/>
              <w:right w:val="single" w:sz="6" w:space="0" w:color="FFFFFF"/>
            </w:tcBorders>
          </w:tcPr>
          <w:p w14:paraId="56063983" w14:textId="77777777" w:rsidR="00DB60FD" w:rsidRDefault="00DB60FD">
            <w:pPr>
              <w:adjustRightInd w:val="0"/>
              <w:spacing w:after="58"/>
            </w:pPr>
          </w:p>
        </w:tc>
        <w:tc>
          <w:tcPr>
            <w:tcW w:w="45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47D92FE7" w14:textId="77777777" w:rsidR="00DB60FD" w:rsidRDefault="00DB60FD"/>
          <w:p w14:paraId="720F9E89" w14:textId="77777777" w:rsidR="00DB60FD" w:rsidRDefault="00DB60FD"/>
          <w:p w14:paraId="5C41E401" w14:textId="77777777" w:rsidR="00DB60FD" w:rsidRDefault="00DB60FD"/>
          <w:p w14:paraId="66D4EC7A" w14:textId="77777777" w:rsidR="00DB60FD" w:rsidRDefault="00DB60FD"/>
          <w:p w14:paraId="1180F6AA" w14:textId="77777777" w:rsidR="00DB60FD" w:rsidRDefault="00DB60FD"/>
          <w:p w14:paraId="1B839248" w14:textId="77777777" w:rsidR="00DB60FD" w:rsidRDefault="00000000">
            <w:pPr>
              <w:autoSpaceDE w:val="0"/>
              <w:autoSpaceDN w:val="0"/>
              <w:adjustRightInd w:val="0"/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MOTION FOR EXTENSION OF TIME TO RESPOND TO PLAINTIFF'S DISCOVERY REQUEST</w:t>
            </w:r>
          </w:p>
          <w:p w14:paraId="218F8250" w14:textId="77777777" w:rsidR="00DB60FD" w:rsidRDefault="00000000">
            <w:pPr>
              <w:adjustRightInd w:val="0"/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(MEOT)</w:t>
            </w:r>
            <w:r>
              <w:rPr>
                <w:b/>
                <w:bCs/>
                <w:u w:val="single"/>
              </w:rPr>
              <w:fldChar w:fldCharType="begin"/>
            </w:r>
            <w:r>
              <w:rPr>
                <w:b/>
                <w:bCs/>
                <w:u w:val="single"/>
              </w:rPr>
              <w:instrText xml:space="preserve"> FILLIN "" </w:instrText>
            </w:r>
            <w:r>
              <w:rPr>
                <w:b/>
                <w:bCs/>
                <w:u w:val="single"/>
              </w:rPr>
              <w:fldChar w:fldCharType="end"/>
            </w:r>
          </w:p>
        </w:tc>
      </w:tr>
    </w:tbl>
    <w:p w14:paraId="6CFF46D4" w14:textId="77777777" w:rsidR="00DB60FD" w:rsidRDefault="00DB60FD">
      <w:pPr>
        <w:tabs>
          <w:tab w:val="left" w:pos="748"/>
        </w:tabs>
        <w:spacing w:line="480" w:lineRule="auto"/>
        <w:jc w:val="both"/>
      </w:pPr>
    </w:p>
    <w:p w14:paraId="184D335F" w14:textId="77777777" w:rsidR="00DB60FD" w:rsidRDefault="00000000">
      <w:pPr>
        <w:tabs>
          <w:tab w:val="left" w:pos="748"/>
        </w:tabs>
        <w:spacing w:line="480" w:lineRule="auto"/>
        <w:jc w:val="both"/>
      </w:pPr>
      <w:r>
        <w:t>{[</w:t>
      </w:r>
      <w:r>
        <w:rPr>
          <w:b/>
          <w:noProof/>
          <w:color w:val="41A151"/>
          <w:shd w:val="clear" w:color="auto" w:fill="C9F3CD"/>
        </w:rPr>
        <w:t>endif</w:t>
      </w:r>
      <w:r>
        <w:t>]}</w:t>
      </w:r>
    </w:p>
    <w:p w14:paraId="64B87CD4" w14:textId="77777777" w:rsidR="00DB60FD" w:rsidRDefault="00000000">
      <w:pPr>
        <w:ind w:firstLine="720"/>
        <w:jc w:val="both"/>
      </w:pPr>
      <w:r>
        <w:t>The {[</w:t>
      </w:r>
      <w:proofErr w:type="spellStart"/>
      <w:r>
        <w:rPr>
          <w:noProof/>
          <w:color w:val="2157AD"/>
          <w:shd w:val="clear" w:color="auto" w:fill="C9E1F3"/>
        </w:rPr>
        <w:t>WhoDoWeRepresent</w:t>
      </w:r>
      <w:proofErr w:type="spellEnd"/>
      <w:r>
        <w:t>]}, through counsel, and pursuant to Rule 6 of the North Carolina Rules of Civil Procedure, hereby move{[</w:t>
      </w:r>
      <w:r>
        <w:rPr>
          <w:b/>
          <w:noProof/>
          <w:color w:val="41A151"/>
          <w:shd w:val="clear" w:color="auto" w:fill="C9F3CD"/>
        </w:rPr>
        <w:t>if</w:t>
      </w:r>
      <w:r>
        <w:rPr>
          <w:noProof/>
          <w:color w:val="2157AD"/>
          <w:shd w:val="clear" w:color="auto" w:fill="C9F3CD"/>
        </w:rPr>
        <w:t xml:space="preserve"> LAST(WhoDoWeRepresent,1)!"s"</w:t>
      </w:r>
      <w:r>
        <w:t>]}s{[</w:t>
      </w:r>
      <w:r>
        <w:rPr>
          <w:b/>
          <w:noProof/>
          <w:color w:val="41A151"/>
          <w:shd w:val="clear" w:color="auto" w:fill="C9F3CD"/>
        </w:rPr>
        <w:t>endif</w:t>
      </w:r>
      <w:r>
        <w:t>]} the Court for an extension of time during which to respond to {[</w:t>
      </w:r>
      <w:r>
        <w:rPr>
          <w:noProof/>
          <w:color w:val="2157AD"/>
          <w:shd w:val="clear" w:color="auto" w:fill="C9E1F3"/>
        </w:rPr>
        <w:t>InterrogatoryInformation.PartyWeAreRequestingResponseFrom|format:"Plaintiff's/Plaintiffs'/Third Party Plaintiff's/Th"</w:t>
      </w:r>
      <w:r>
        <w:t xml:space="preserve">]} discovery request.  In support of this </w:t>
      </w:r>
      <w:proofErr w:type="gramStart"/>
      <w:r>
        <w:t>motion {[</w:t>
      </w:r>
      <w:proofErr w:type="spellStart"/>
      <w:r>
        <w:rPr>
          <w:noProof/>
          <w:color w:val="2157AD"/>
          <w:shd w:val="clear" w:color="auto" w:fill="C9E1F3"/>
        </w:rPr>
        <w:t>WhoDoWeRepresent</w:t>
      </w:r>
      <w:proofErr w:type="spellEnd"/>
      <w:r>
        <w:t>]}</w:t>
      </w:r>
      <w:proofErr w:type="gramEnd"/>
      <w:r>
        <w:t xml:space="preserve"> </w:t>
      </w:r>
      <w:proofErr w:type="gramStart"/>
      <w:r>
        <w:t>show{</w:t>
      </w:r>
      <w:proofErr w:type="gramEnd"/>
      <w:r>
        <w:t>[</w:t>
      </w:r>
      <w:r>
        <w:rPr>
          <w:b/>
          <w:noProof/>
          <w:color w:val="41A151"/>
          <w:shd w:val="clear" w:color="auto" w:fill="C9F3CD"/>
        </w:rPr>
        <w:t>if</w:t>
      </w:r>
      <w:r>
        <w:rPr>
          <w:noProof/>
          <w:color w:val="2157AD"/>
          <w:shd w:val="clear" w:color="auto" w:fill="C9F3CD"/>
        </w:rPr>
        <w:t xml:space="preserve"> LAST(WhoDoWeRepresent,1)!"s"</w:t>
      </w:r>
      <w:proofErr w:type="gramStart"/>
      <w:r>
        <w:t>]}s</w:t>
      </w:r>
      <w:proofErr w:type="gramEnd"/>
      <w:r>
        <w:t>{[</w:t>
      </w:r>
      <w:proofErr w:type="gramStart"/>
      <w:r>
        <w:rPr>
          <w:b/>
          <w:noProof/>
          <w:color w:val="41A151"/>
          <w:shd w:val="clear" w:color="auto" w:fill="C9F3CD"/>
        </w:rPr>
        <w:t>endif</w:t>
      </w:r>
      <w:r>
        <w:t>]}</w:t>
      </w:r>
      <w:proofErr w:type="gramEnd"/>
      <w:r>
        <w:t xml:space="preserve"> unto the Court as follows:</w:t>
      </w:r>
    </w:p>
    <w:p w14:paraId="1499CF7F" w14:textId="77777777" w:rsidR="00DB60FD" w:rsidRDefault="00DB60FD">
      <w:pPr>
        <w:ind w:firstLine="720"/>
        <w:jc w:val="both"/>
      </w:pPr>
    </w:p>
    <w:p w14:paraId="6BBA05FD" w14:textId="77777777" w:rsidR="00DB60FD" w:rsidRDefault="00000000">
      <w:pPr>
        <w:jc w:val="both"/>
      </w:pPr>
      <w:r>
        <w:t>{[</w:t>
      </w:r>
      <w:r>
        <w:rPr>
          <w:b/>
          <w:noProof/>
          <w:color w:val="41A151"/>
          <w:shd w:val="clear" w:color="auto" w:fill="C9F3CD"/>
        </w:rPr>
        <w:t>if</w:t>
      </w:r>
      <w:r>
        <w:rPr>
          <w:noProof/>
          <w:color w:val="2157AD"/>
          <w:shd w:val="clear" w:color="auto" w:fill="C9F3CD"/>
        </w:rPr>
        <w:t xml:space="preserve"> </w:t>
      </w:r>
      <w:proofErr w:type="gramStart"/>
      <w:r>
        <w:rPr>
          <w:noProof/>
          <w:color w:val="2157AD"/>
          <w:shd w:val="clear" w:color="auto" w:fill="C9F3CD"/>
        </w:rPr>
        <w:t>ServedWithComplaint</w:t>
      </w:r>
      <w:r>
        <w:t>]}</w:t>
      </w:r>
      <w:proofErr w:type="gramEnd"/>
    </w:p>
    <w:p w14:paraId="5A84A65B" w14:textId="77777777" w:rsidR="00DB60FD" w:rsidRDefault="00000000">
      <w:pPr>
        <w:numPr>
          <w:ilvl w:val="0"/>
          <w:numId w:val="12"/>
        </w:numPr>
        <w:jc w:val="both"/>
      </w:pPr>
      <w:r>
        <w:lastRenderedPageBreak/>
        <w:t>Concurrent with service of the {[</w:t>
      </w:r>
      <w:r>
        <w:rPr>
          <w:noProof/>
          <w:color w:val="2157AD"/>
          <w:shd w:val="clear" w:color="auto" w:fill="C9E1F3"/>
        </w:rPr>
        <w:t>InterrogatoryInformation.PartyWeAreRequestingResponseFrom|format:"Plaintiff's/Plaintiffs'/Third Party Plaintiff's/Th"</w:t>
      </w:r>
      <w:r>
        <w:t>]} Summons and Complaint upon {[</w:t>
      </w:r>
      <w:proofErr w:type="spellStart"/>
      <w:r>
        <w:rPr>
          <w:noProof/>
          <w:color w:val="2157AD"/>
          <w:shd w:val="clear" w:color="auto" w:fill="C9E1F3"/>
        </w:rPr>
        <w:t>WhoDoWeRepresent</w:t>
      </w:r>
      <w:proofErr w:type="spellEnd"/>
      <w:r>
        <w:t>]} on or about {[</w:t>
      </w:r>
      <w:proofErr w:type="spellStart"/>
      <w:r>
        <w:rPr>
          <w:noProof/>
          <w:color w:val="2157AD"/>
          <w:shd w:val="clear" w:color="auto" w:fill="C9E1F3"/>
        </w:rPr>
        <w:t>DateDefendantWasServed</w:t>
      </w:r>
      <w:proofErr w:type="spellEnd"/>
      <w:r>
        <w:t>]}</w:t>
      </w:r>
      <w:r>
        <w:fldChar w:fldCharType="begin"/>
      </w:r>
      <w:r>
        <w:instrText xml:space="preserve"> FILLIN "" </w:instrText>
      </w:r>
      <w:r>
        <w:fldChar w:fldCharType="end"/>
      </w:r>
      <w:r>
        <w:t>, the {[</w:t>
      </w:r>
      <w:proofErr w:type="spellStart"/>
      <w:r>
        <w:rPr>
          <w:noProof/>
          <w:color w:val="2157AD"/>
          <w:shd w:val="clear" w:color="auto" w:fill="C9E1F3"/>
        </w:rPr>
        <w:t>WhoDoWeRepresent</w:t>
      </w:r>
      <w:proofErr w:type="spellEnd"/>
      <w:r>
        <w:t>]} {[</w:t>
      </w:r>
      <w:r>
        <w:rPr>
          <w:b/>
          <w:noProof/>
          <w:color w:val="41A151"/>
          <w:shd w:val="clear" w:color="auto" w:fill="C9F3CD"/>
        </w:rPr>
        <w:t>if</w:t>
      </w:r>
      <w:r>
        <w:rPr>
          <w:noProof/>
          <w:color w:val="2157AD"/>
          <w:shd w:val="clear" w:color="auto" w:fill="C9F3CD"/>
        </w:rPr>
        <w:t xml:space="preserve"> LAST(WhoDoWeRepresent,1)!"s"</w:t>
      </w:r>
      <w:r>
        <w:t>]}was{[</w:t>
      </w:r>
      <w:r>
        <w:rPr>
          <w:b/>
          <w:noProof/>
          <w:color w:val="41A151"/>
          <w:shd w:val="clear" w:color="auto" w:fill="C9F3CD"/>
        </w:rPr>
        <w:t>else</w:t>
      </w:r>
      <w:r>
        <w:t>]}were{[</w:t>
      </w:r>
      <w:r>
        <w:rPr>
          <w:b/>
          <w:noProof/>
          <w:color w:val="41A151"/>
          <w:shd w:val="clear" w:color="auto" w:fill="C9F3CD"/>
        </w:rPr>
        <w:t>endif</w:t>
      </w:r>
      <w:r>
        <w:t>]} served with {[</w:t>
      </w:r>
      <w:proofErr w:type="spellStart"/>
      <w:r>
        <w:rPr>
          <w:noProof/>
          <w:color w:val="2157AD"/>
          <w:shd w:val="clear" w:color="auto" w:fill="C9E1F3"/>
        </w:rPr>
        <w:t>RequestingExtensionFor</w:t>
      </w:r>
      <w:proofErr w:type="spellEnd"/>
      <w:r>
        <w:t>]}.  {[</w:t>
      </w:r>
      <w:proofErr w:type="spellStart"/>
      <w:r>
        <w:rPr>
          <w:noProof/>
          <w:color w:val="2157AD"/>
          <w:shd w:val="clear" w:color="auto" w:fill="C9E1F3"/>
        </w:rPr>
        <w:t>WhoDoWeRepresent</w:t>
      </w:r>
      <w:proofErr w:type="spellEnd"/>
      <w:r>
        <w:t>]}'{[</w:t>
      </w:r>
      <w:r>
        <w:rPr>
          <w:b/>
          <w:noProof/>
          <w:color w:val="41A151"/>
          <w:shd w:val="clear" w:color="auto" w:fill="C9F3CD"/>
        </w:rPr>
        <w:t>if</w:t>
      </w:r>
      <w:r>
        <w:rPr>
          <w:noProof/>
          <w:color w:val="2157AD"/>
          <w:shd w:val="clear" w:color="auto" w:fill="C9F3CD"/>
        </w:rPr>
        <w:t xml:space="preserve"> LAST(WhoDoWeRepresent,1)!"s"</w:t>
      </w:r>
      <w:r>
        <w:t>]}s{[</w:t>
      </w:r>
      <w:r>
        <w:rPr>
          <w:b/>
          <w:noProof/>
          <w:color w:val="41A151"/>
          <w:shd w:val="clear" w:color="auto" w:fill="C9F3CD"/>
        </w:rPr>
        <w:t>endif</w:t>
      </w:r>
      <w:r>
        <w:t>]} responses to {[</w:t>
      </w:r>
      <w:r>
        <w:rPr>
          <w:b/>
          <w:noProof/>
          <w:color w:val="41A151"/>
          <w:shd w:val="clear" w:color="auto" w:fill="C9F3CD"/>
        </w:rPr>
        <w:t>if</w:t>
      </w:r>
      <w:r>
        <w:rPr>
          <w:noProof/>
          <w:color w:val="2157AD"/>
          <w:shd w:val="clear" w:color="auto" w:fill="C9F3CD"/>
        </w:rPr>
        <w:t xml:space="preserve"> RequestingExtensionFor != "Requests for Admission"</w:t>
      </w:r>
      <w:r>
        <w:t>]}{[</w:t>
      </w:r>
      <w:proofErr w:type="spellStart"/>
      <w:r>
        <w:rPr>
          <w:noProof/>
          <w:color w:val="2157AD"/>
          <w:shd w:val="clear" w:color="auto" w:fill="C9E1F3"/>
        </w:rPr>
        <w:t>RequestingExtensionFor</w:t>
      </w:r>
      <w:proofErr w:type="spellEnd"/>
      <w:r>
        <w:t>]} are therefore due {[</w:t>
      </w:r>
      <w:r>
        <w:rPr>
          <w:noProof/>
          <w:color w:val="2157AD"/>
          <w:shd w:val="clear" w:color="auto" w:fill="C9E1F3"/>
        </w:rPr>
        <w:t>DateDiscoveryDue2|format:"MMMM D, YYYY"</w:t>
      </w:r>
      <w:r>
        <w:t>]}{[</w:t>
      </w:r>
      <w:r>
        <w:rPr>
          <w:b/>
          <w:noProof/>
          <w:color w:val="41A151"/>
          <w:shd w:val="clear" w:color="auto" w:fill="C9F3CD"/>
        </w:rPr>
        <w:t>elseif</w:t>
      </w:r>
      <w:r>
        <w:rPr>
          <w:noProof/>
          <w:color w:val="2157AD"/>
          <w:shd w:val="clear" w:color="auto" w:fill="C9F3CD"/>
        </w:rPr>
        <w:t xml:space="preserve"> RequestingExtensionFor != "Interrogatories" &amp;&amp; RequestingExtensionFor != "Request for Production of Documents" &amp;&amp; RequestingExtensionFor == "Requests for Admission"</w:t>
      </w:r>
      <w:r>
        <w:t>]}Requests for Admission are therefore due {[</w:t>
      </w:r>
      <w:r>
        <w:rPr>
          <w:noProof/>
          <w:color w:val="2157AD"/>
          <w:shd w:val="clear" w:color="auto" w:fill="C9E1F3"/>
        </w:rPr>
        <w:t>DateDiscoveryDue3|format:"MMMM D, YYYY"</w:t>
      </w:r>
      <w:r>
        <w:t>]}{[</w:t>
      </w:r>
      <w:r>
        <w:rPr>
          <w:b/>
          <w:noProof/>
          <w:color w:val="41A151"/>
          <w:shd w:val="clear" w:color="auto" w:fill="C9F3CD"/>
        </w:rPr>
        <w:t>elseif</w:t>
      </w:r>
      <w:r>
        <w:rPr>
          <w:noProof/>
          <w:color w:val="2157AD"/>
          <w:shd w:val="clear" w:color="auto" w:fill="C9F3CD"/>
        </w:rPr>
        <w:t xml:space="preserve"> RequestingExtensionFor == "Interrogatories" &amp;&amp; RequestingExtensionFor != "Request for Production of Documents" &amp;&amp; RequestingExtensionFor == "Requests for Admission"</w:t>
      </w:r>
      <w:r>
        <w:t>]}Interrogatories are therefore due {[</w:t>
      </w:r>
      <w:r>
        <w:rPr>
          <w:noProof/>
          <w:color w:val="2157AD"/>
          <w:shd w:val="clear" w:color="auto" w:fill="C9E1F3"/>
        </w:rPr>
        <w:t>DateDiscoveryDue2|format:"MMMM D, YYYY"</w:t>
      </w:r>
      <w:r>
        <w:t>]} and responses to Requests for Admission are therefore due {[</w:t>
      </w:r>
      <w:r>
        <w:rPr>
          <w:noProof/>
          <w:color w:val="2157AD"/>
          <w:shd w:val="clear" w:color="auto" w:fill="C9E1F3"/>
        </w:rPr>
        <w:t>DateDiscoveryDue3|format:"MMMM D, YYYY"</w:t>
      </w:r>
      <w:r>
        <w:t>]}{[</w:t>
      </w:r>
      <w:r>
        <w:rPr>
          <w:b/>
          <w:noProof/>
          <w:color w:val="41A151"/>
          <w:shd w:val="clear" w:color="auto" w:fill="C9F3CD"/>
        </w:rPr>
        <w:t>elseif</w:t>
      </w:r>
      <w:r>
        <w:rPr>
          <w:noProof/>
          <w:color w:val="2157AD"/>
          <w:shd w:val="clear" w:color="auto" w:fill="C9F3CD"/>
        </w:rPr>
        <w:t xml:space="preserve"> RequestingExtensionFor != "Interrogatories" &amp;&amp; RequestingExtensionFor == "Request for Production of Documents" &amp;&amp; RequestingExtensionFor == "Requests for Admission"</w:t>
      </w:r>
      <w:r>
        <w:t>]}Request for Production are therefore due {[</w:t>
      </w:r>
      <w:r>
        <w:rPr>
          <w:noProof/>
          <w:color w:val="2157AD"/>
          <w:shd w:val="clear" w:color="auto" w:fill="C9E1F3"/>
        </w:rPr>
        <w:t>DateDiscoveryDue2|format:"MMMM D, YYYY"</w:t>
      </w:r>
      <w:r>
        <w:t>]} and responses to Requests for Admission are therefore due {[</w:t>
      </w:r>
      <w:r>
        <w:rPr>
          <w:noProof/>
          <w:color w:val="2157AD"/>
          <w:shd w:val="clear" w:color="auto" w:fill="C9E1F3"/>
        </w:rPr>
        <w:t>DateDiscoveryDue3|format:"MMMM D, YYYY"</w:t>
      </w:r>
      <w:r>
        <w:t>]}{[</w:t>
      </w:r>
      <w:r>
        <w:rPr>
          <w:b/>
          <w:noProof/>
          <w:color w:val="41A151"/>
          <w:shd w:val="clear" w:color="auto" w:fill="C9F3CD"/>
        </w:rPr>
        <w:t>elseif</w:t>
      </w:r>
      <w:r>
        <w:rPr>
          <w:noProof/>
          <w:color w:val="2157AD"/>
          <w:shd w:val="clear" w:color="auto" w:fill="C9F3CD"/>
        </w:rPr>
        <w:t xml:space="preserve"> RequestingExtensionFor == "Interrogatories" &amp;&amp; RequestingExtensionFor == "Request for Production of Documents" &amp;&amp; RequestingExtensionFor == "Requests for Admission"</w:t>
      </w:r>
      <w:r>
        <w:t>]}Interrogatories and Request for Production are therefore due {[</w:t>
      </w:r>
      <w:r>
        <w:rPr>
          <w:noProof/>
          <w:color w:val="2157AD"/>
          <w:shd w:val="clear" w:color="auto" w:fill="C9E1F3"/>
        </w:rPr>
        <w:t>DateDiscoveryDue2|format:"MMMM D, YYYY"</w:t>
      </w:r>
      <w:r>
        <w:t>]} and responses to Requests for Admission are therefore due {[</w:t>
      </w:r>
      <w:r>
        <w:rPr>
          <w:noProof/>
          <w:color w:val="2157AD"/>
          <w:shd w:val="clear" w:color="auto" w:fill="C9E1F3"/>
        </w:rPr>
        <w:t>DateDiscoveryDue3|format:"MMMM D, YYYY"</w:t>
      </w:r>
      <w:r>
        <w:t>]}{[</w:t>
      </w:r>
      <w:r>
        <w:rPr>
          <w:b/>
          <w:noProof/>
          <w:color w:val="41A151"/>
          <w:shd w:val="clear" w:color="auto" w:fill="C9F3CD"/>
        </w:rPr>
        <w:t>endif</w:t>
      </w:r>
      <w:r>
        <w:t xml:space="preserve">]}. </w:t>
      </w:r>
    </w:p>
    <w:p w14:paraId="2DEEDD2E" w14:textId="77777777" w:rsidR="00DB60FD" w:rsidRDefault="00000000">
      <w:pPr>
        <w:jc w:val="both"/>
      </w:pPr>
      <w:r>
        <w:t>{[</w:t>
      </w:r>
      <w:r>
        <w:rPr>
          <w:b/>
          <w:noProof/>
          <w:color w:val="41A151"/>
          <w:shd w:val="clear" w:color="auto" w:fill="C9F3CD"/>
        </w:rPr>
        <w:t>endif</w:t>
      </w:r>
      <w:r>
        <w:t>]}</w:t>
      </w:r>
    </w:p>
    <w:p w14:paraId="3FA80BAC" w14:textId="77777777" w:rsidR="00DB60FD" w:rsidRDefault="00000000">
      <w:pPr>
        <w:jc w:val="both"/>
      </w:pPr>
      <w:r>
        <w:t>{[</w:t>
      </w:r>
      <w:r>
        <w:rPr>
          <w:b/>
          <w:noProof/>
          <w:color w:val="41A151"/>
          <w:shd w:val="clear" w:color="auto" w:fill="C9F3CD"/>
        </w:rPr>
        <w:t>if</w:t>
      </w:r>
      <w:r>
        <w:rPr>
          <w:noProof/>
          <w:color w:val="2157AD"/>
          <w:shd w:val="clear" w:color="auto" w:fill="C9F3CD"/>
        </w:rPr>
        <w:t xml:space="preserve"> !ServedWithComplaint</w:t>
      </w:r>
      <w:r>
        <w:t>]}</w:t>
      </w:r>
    </w:p>
    <w:p w14:paraId="2CD496C8" w14:textId="77777777" w:rsidR="00DB60FD" w:rsidRDefault="00000000">
      <w:pPr>
        <w:numPr>
          <w:ilvl w:val="0"/>
          <w:numId w:val="12"/>
        </w:numPr>
        <w:jc w:val="both"/>
      </w:pPr>
      <w:r>
        <w:t xml:space="preserve">That on or </w:t>
      </w:r>
      <w:proofErr w:type="gramStart"/>
      <w:r>
        <w:t>about {[</w:t>
      </w:r>
      <w:proofErr w:type="spellStart"/>
      <w:r>
        <w:rPr>
          <w:noProof/>
          <w:color w:val="2157AD"/>
          <w:shd w:val="clear" w:color="auto" w:fill="C9E1F3"/>
        </w:rPr>
        <w:t>DateDefendantWasServed</w:t>
      </w:r>
      <w:proofErr w:type="spellEnd"/>
      <w:r>
        <w:t>]}</w:t>
      </w:r>
      <w:proofErr w:type="gramEnd"/>
      <w:r>
        <w:t xml:space="preserve">, </w:t>
      </w:r>
      <w:proofErr w:type="gramStart"/>
      <w:r>
        <w:t>the {[</w:t>
      </w:r>
      <w:proofErr w:type="spellStart"/>
      <w:r>
        <w:rPr>
          <w:noProof/>
          <w:color w:val="2157AD"/>
          <w:shd w:val="clear" w:color="auto" w:fill="C9E1F3"/>
        </w:rPr>
        <w:t>WhoDoWeRepresent</w:t>
      </w:r>
      <w:proofErr w:type="spellEnd"/>
      <w:r>
        <w:t>]} {</w:t>
      </w:r>
      <w:proofErr w:type="gramEnd"/>
      <w:r>
        <w:t>[</w:t>
      </w:r>
      <w:r>
        <w:rPr>
          <w:b/>
          <w:noProof/>
          <w:color w:val="41A151"/>
          <w:shd w:val="clear" w:color="auto" w:fill="C9F3CD"/>
        </w:rPr>
        <w:t>if</w:t>
      </w:r>
      <w:r>
        <w:rPr>
          <w:noProof/>
          <w:color w:val="2157AD"/>
          <w:shd w:val="clear" w:color="auto" w:fill="C9F3CD"/>
        </w:rPr>
        <w:t xml:space="preserve"> LAST(WhoDoWeRepresent,1)!"s"</w:t>
      </w:r>
      <w:proofErr w:type="gramStart"/>
      <w:r>
        <w:t>]}was</w:t>
      </w:r>
      <w:proofErr w:type="gramEnd"/>
      <w:r>
        <w:t>{[</w:t>
      </w:r>
      <w:r>
        <w:rPr>
          <w:b/>
          <w:noProof/>
          <w:color w:val="41A151"/>
          <w:shd w:val="clear" w:color="auto" w:fill="C9F3CD"/>
        </w:rPr>
        <w:t>else</w:t>
      </w:r>
      <w:proofErr w:type="gramStart"/>
      <w:r>
        <w:t>]}were</w:t>
      </w:r>
      <w:proofErr w:type="gramEnd"/>
      <w:r>
        <w:t>{[</w:t>
      </w:r>
      <w:proofErr w:type="gramStart"/>
      <w:r>
        <w:rPr>
          <w:b/>
          <w:noProof/>
          <w:color w:val="41A151"/>
          <w:shd w:val="clear" w:color="auto" w:fill="C9F3CD"/>
        </w:rPr>
        <w:t>endif</w:t>
      </w:r>
      <w:r>
        <w:t>]}</w:t>
      </w:r>
      <w:proofErr w:type="gramEnd"/>
      <w:r>
        <w:t xml:space="preserve"> served with </w:t>
      </w:r>
      <w:proofErr w:type="gramStart"/>
      <w:r>
        <w:t>Plaintiff’s {[</w:t>
      </w:r>
      <w:proofErr w:type="spellStart"/>
      <w:r>
        <w:rPr>
          <w:noProof/>
          <w:color w:val="2157AD"/>
          <w:shd w:val="clear" w:color="auto" w:fill="C9E1F3"/>
        </w:rPr>
        <w:t>RequestingExtensionFor</w:t>
      </w:r>
      <w:proofErr w:type="spellEnd"/>
      <w:r>
        <w:t>]}</w:t>
      </w:r>
      <w:proofErr w:type="gramEnd"/>
      <w:r>
        <w:t>.  {[</w:t>
      </w:r>
      <w:proofErr w:type="spellStart"/>
      <w:r>
        <w:rPr>
          <w:noProof/>
          <w:color w:val="2157AD"/>
          <w:shd w:val="clear" w:color="auto" w:fill="C9E1F3"/>
        </w:rPr>
        <w:t>WhoDoWeRepresent</w:t>
      </w:r>
      <w:proofErr w:type="spellEnd"/>
      <w:r>
        <w:t>]}</w:t>
      </w:r>
      <w:proofErr w:type="gramStart"/>
      <w:r>
        <w:t>'{[</w:t>
      </w:r>
      <w:proofErr w:type="gramEnd"/>
      <w:r>
        <w:rPr>
          <w:b/>
          <w:noProof/>
          <w:color w:val="41A151"/>
          <w:shd w:val="clear" w:color="auto" w:fill="C9F3CD"/>
        </w:rPr>
        <w:t>if</w:t>
      </w:r>
      <w:r>
        <w:rPr>
          <w:noProof/>
          <w:color w:val="2157AD"/>
          <w:shd w:val="clear" w:color="auto" w:fill="C9F3CD"/>
        </w:rPr>
        <w:t xml:space="preserve"> LAST(WhoDoWeRepresent,1)!"s"</w:t>
      </w:r>
      <w:proofErr w:type="gramStart"/>
      <w:r>
        <w:t>]}s</w:t>
      </w:r>
      <w:proofErr w:type="gramEnd"/>
      <w:r>
        <w:t>{[</w:t>
      </w:r>
      <w:proofErr w:type="gramStart"/>
      <w:r>
        <w:rPr>
          <w:b/>
          <w:noProof/>
          <w:color w:val="41A151"/>
          <w:shd w:val="clear" w:color="auto" w:fill="C9F3CD"/>
        </w:rPr>
        <w:t>endif</w:t>
      </w:r>
      <w:r>
        <w:t>]}</w:t>
      </w:r>
      <w:proofErr w:type="gramEnd"/>
      <w:r>
        <w:t xml:space="preserve"> </w:t>
      </w:r>
      <w:proofErr w:type="gramStart"/>
      <w:r>
        <w:t>response{</w:t>
      </w:r>
      <w:proofErr w:type="gramEnd"/>
      <w:r>
        <w:t>[</w:t>
      </w:r>
      <w:r>
        <w:rPr>
          <w:b/>
          <w:noProof/>
          <w:color w:val="41A151"/>
          <w:shd w:val="clear" w:color="auto" w:fill="C9F3CD"/>
        </w:rPr>
        <w:t>if</w:t>
      </w:r>
      <w:r>
        <w:rPr>
          <w:noProof/>
          <w:color w:val="2157AD"/>
          <w:shd w:val="clear" w:color="auto" w:fill="C9F3CD"/>
        </w:rPr>
        <w:t xml:space="preserve"> LAST(WhoDoWeRepresent,1)!"s"</w:t>
      </w:r>
      <w:proofErr w:type="gramStart"/>
      <w:r>
        <w:t>]}s</w:t>
      </w:r>
      <w:proofErr w:type="gramEnd"/>
      <w:r>
        <w:t>{[</w:t>
      </w:r>
      <w:proofErr w:type="gramStart"/>
      <w:r>
        <w:rPr>
          <w:b/>
          <w:noProof/>
          <w:color w:val="41A151"/>
          <w:shd w:val="clear" w:color="auto" w:fill="C9F3CD"/>
        </w:rPr>
        <w:t>endif</w:t>
      </w:r>
      <w:r>
        <w:t>]}</w:t>
      </w:r>
      <w:proofErr w:type="gramEnd"/>
      <w:r>
        <w:t xml:space="preserve"> </w:t>
      </w:r>
      <w:proofErr w:type="gramStart"/>
      <w:r>
        <w:t>to {[</w:t>
      </w:r>
      <w:proofErr w:type="spellStart"/>
      <w:r>
        <w:rPr>
          <w:noProof/>
          <w:color w:val="2157AD"/>
          <w:shd w:val="clear" w:color="auto" w:fill="C9E1F3"/>
        </w:rPr>
        <w:t>RequestingExtensionFor</w:t>
      </w:r>
      <w:proofErr w:type="spellEnd"/>
      <w:r>
        <w:t>]}</w:t>
      </w:r>
      <w:proofErr w:type="gramEnd"/>
      <w:r>
        <w:t xml:space="preserve"> are therefore </w:t>
      </w:r>
      <w:proofErr w:type="gramStart"/>
      <w:r>
        <w:t>due {[</w:t>
      </w:r>
      <w:proofErr w:type="spellStart"/>
      <w:r>
        <w:rPr>
          <w:noProof/>
          <w:color w:val="2157AD"/>
          <w:shd w:val="clear" w:color="auto" w:fill="C9E1F3"/>
        </w:rPr>
        <w:t>DateDiscoveryDue</w:t>
      </w:r>
      <w:proofErr w:type="spellEnd"/>
      <w:r>
        <w:t>]}</w:t>
      </w:r>
      <w:proofErr w:type="gramEnd"/>
      <w:r>
        <w:t xml:space="preserve">. </w:t>
      </w:r>
    </w:p>
    <w:p w14:paraId="72A95391" w14:textId="77777777" w:rsidR="00DB60FD" w:rsidRDefault="00000000">
      <w:pPr>
        <w:jc w:val="both"/>
      </w:pPr>
      <w:r>
        <w:t>{[</w:t>
      </w:r>
      <w:r>
        <w:rPr>
          <w:b/>
          <w:noProof/>
          <w:color w:val="41A151"/>
          <w:shd w:val="clear" w:color="auto" w:fill="C9F3CD"/>
        </w:rPr>
        <w:t>endif</w:t>
      </w:r>
      <w:r>
        <w:t>]}</w:t>
      </w:r>
    </w:p>
    <w:p w14:paraId="64F7C481" w14:textId="77777777" w:rsidR="00DB60FD" w:rsidRDefault="00DB60FD">
      <w:pPr>
        <w:jc w:val="both"/>
      </w:pPr>
    </w:p>
    <w:p w14:paraId="103A792F" w14:textId="77777777" w:rsidR="00DB60FD" w:rsidRDefault="00000000">
      <w:pPr>
        <w:numPr>
          <w:ilvl w:val="0"/>
          <w:numId w:val="12"/>
        </w:numPr>
        <w:jc w:val="both"/>
      </w:pPr>
      <w:r>
        <w:t>That the time for responding to this discovery request has not expired.</w:t>
      </w:r>
    </w:p>
    <w:p w14:paraId="2E47BE44" w14:textId="77777777" w:rsidR="00DB60FD" w:rsidRDefault="00DB60FD">
      <w:pPr>
        <w:jc w:val="both"/>
      </w:pPr>
    </w:p>
    <w:p w14:paraId="115B0767" w14:textId="77777777" w:rsidR="00DB60FD" w:rsidRDefault="00000000">
      <w:pPr>
        <w:numPr>
          <w:ilvl w:val="0"/>
          <w:numId w:val="12"/>
        </w:numPr>
        <w:jc w:val="both"/>
      </w:pPr>
      <w:r>
        <w:t xml:space="preserve">That </w:t>
      </w:r>
      <w:proofErr w:type="gramStart"/>
      <w:r>
        <w:t>the {[</w:t>
      </w:r>
      <w:proofErr w:type="spellStart"/>
      <w:r>
        <w:rPr>
          <w:noProof/>
          <w:color w:val="2157AD"/>
          <w:shd w:val="clear" w:color="auto" w:fill="C9E1F3"/>
        </w:rPr>
        <w:t>WhoDoWeRepresent</w:t>
      </w:r>
      <w:proofErr w:type="spellEnd"/>
      <w:r>
        <w:t>]} {</w:t>
      </w:r>
      <w:proofErr w:type="gramEnd"/>
      <w:r>
        <w:t>[</w:t>
      </w:r>
      <w:r>
        <w:rPr>
          <w:b/>
          <w:noProof/>
          <w:color w:val="41A151"/>
          <w:shd w:val="clear" w:color="auto" w:fill="C9F3CD"/>
        </w:rPr>
        <w:t>if</w:t>
      </w:r>
      <w:r>
        <w:rPr>
          <w:noProof/>
          <w:color w:val="2157AD"/>
          <w:shd w:val="clear" w:color="auto" w:fill="C9F3CD"/>
        </w:rPr>
        <w:t xml:space="preserve"> LAST(WhoDoWeRepresent,1)!"s"</w:t>
      </w:r>
      <w:r>
        <w:t>]}</w:t>
      </w:r>
      <w:proofErr w:type="gramStart"/>
      <w:r>
        <w:t>is{[</w:t>
      </w:r>
      <w:proofErr w:type="gramEnd"/>
      <w:r>
        <w:rPr>
          <w:b/>
          <w:noProof/>
          <w:color w:val="41A151"/>
          <w:shd w:val="clear" w:color="auto" w:fill="C9F3CD"/>
        </w:rPr>
        <w:t>else</w:t>
      </w:r>
      <w:proofErr w:type="gramStart"/>
      <w:r>
        <w:t>]}are</w:t>
      </w:r>
      <w:proofErr w:type="gramEnd"/>
      <w:r>
        <w:t>{[</w:t>
      </w:r>
      <w:proofErr w:type="gramStart"/>
      <w:r>
        <w:rPr>
          <w:b/>
          <w:noProof/>
          <w:color w:val="41A151"/>
          <w:shd w:val="clear" w:color="auto" w:fill="C9F3CD"/>
        </w:rPr>
        <w:t>endif</w:t>
      </w:r>
      <w:r>
        <w:t>]}</w:t>
      </w:r>
      <w:proofErr w:type="gramEnd"/>
      <w:r>
        <w:t xml:space="preserve"> in need of additional time during which to gather the requested information.</w:t>
      </w:r>
    </w:p>
    <w:p w14:paraId="6C37C5F1" w14:textId="77777777" w:rsidR="00DB60FD" w:rsidRDefault="00DB60FD">
      <w:pPr>
        <w:jc w:val="both"/>
      </w:pPr>
    </w:p>
    <w:p w14:paraId="32B1B25A" w14:textId="77777777" w:rsidR="00DB60FD" w:rsidRDefault="00000000">
      <w:pPr>
        <w:numPr>
          <w:ilvl w:val="0"/>
          <w:numId w:val="12"/>
        </w:numPr>
        <w:jc w:val="both"/>
      </w:pPr>
      <w:r>
        <w:t>That this motion is instituted in good faith and not for purposes of delay.</w:t>
      </w:r>
    </w:p>
    <w:p w14:paraId="6613EDA7" w14:textId="77777777" w:rsidR="00DB60FD" w:rsidRDefault="00DB60FD">
      <w:pPr>
        <w:jc w:val="both"/>
      </w:pPr>
    </w:p>
    <w:p w14:paraId="2590FA09" w14:textId="77777777" w:rsidR="00DB60FD" w:rsidRDefault="00000000">
      <w:pPr>
        <w:ind w:firstLine="720"/>
        <w:jc w:val="both"/>
      </w:pPr>
      <w:r>
        <w:t>WHEREFORE the {[</w:t>
      </w:r>
      <w:proofErr w:type="spellStart"/>
      <w:r>
        <w:rPr>
          <w:noProof/>
          <w:color w:val="2157AD"/>
          <w:shd w:val="clear" w:color="auto" w:fill="C9E1F3"/>
        </w:rPr>
        <w:t>WhoDoWeRepresent</w:t>
      </w:r>
      <w:proofErr w:type="spellEnd"/>
      <w:r>
        <w:t xml:space="preserve">]}, </w:t>
      </w:r>
      <w:proofErr w:type="gramStart"/>
      <w:r>
        <w:t>move{</w:t>
      </w:r>
      <w:proofErr w:type="gramEnd"/>
      <w:r>
        <w:t>[</w:t>
      </w:r>
      <w:r>
        <w:rPr>
          <w:b/>
          <w:noProof/>
          <w:color w:val="41A151"/>
          <w:shd w:val="clear" w:color="auto" w:fill="C9F3CD"/>
        </w:rPr>
        <w:t>if</w:t>
      </w:r>
      <w:r>
        <w:rPr>
          <w:noProof/>
          <w:color w:val="2157AD"/>
          <w:shd w:val="clear" w:color="auto" w:fill="C9F3CD"/>
        </w:rPr>
        <w:t xml:space="preserve"> LAST(WhoDoWeRepresent,1)!"s"</w:t>
      </w:r>
      <w:proofErr w:type="gramStart"/>
      <w:r>
        <w:t>]}s</w:t>
      </w:r>
      <w:proofErr w:type="gramEnd"/>
      <w:r>
        <w:t>{[</w:t>
      </w:r>
      <w:r>
        <w:rPr>
          <w:b/>
          <w:noProof/>
          <w:color w:val="41A151"/>
          <w:shd w:val="clear" w:color="auto" w:fill="C9F3CD"/>
        </w:rPr>
        <w:t>endif</w:t>
      </w:r>
      <w:r>
        <w:t xml:space="preserve">]} the Court for a thirty (30) day extension during which to respond to </w:t>
      </w:r>
      <w:r>
        <w:lastRenderedPageBreak/>
        <w:t>{[</w:t>
      </w:r>
      <w:r>
        <w:rPr>
          <w:noProof/>
          <w:color w:val="2157AD"/>
          <w:shd w:val="clear" w:color="auto" w:fill="C9E1F3"/>
        </w:rPr>
        <w:t>InterrogatoryInformation.PartyWeAreRequestingResponseFrom|format:"Plaintiff's/Plaintiffs'/Third Party Plaintiff's/Th"</w:t>
      </w:r>
      <w:r>
        <w:t>]} {[</w:t>
      </w:r>
      <w:proofErr w:type="spellStart"/>
      <w:r>
        <w:rPr>
          <w:noProof/>
          <w:color w:val="2157AD"/>
          <w:shd w:val="clear" w:color="auto" w:fill="C9E1F3"/>
        </w:rPr>
        <w:t>RequestingExtensionFor</w:t>
      </w:r>
      <w:proofErr w:type="spellEnd"/>
      <w:r>
        <w:t>]}.</w:t>
      </w:r>
    </w:p>
    <w:p w14:paraId="45D4E0FE" w14:textId="77777777" w:rsidR="00DB60FD" w:rsidRDefault="00DB60FD">
      <w:pPr>
        <w:ind w:firstLine="720"/>
        <w:jc w:val="both"/>
      </w:pPr>
    </w:p>
    <w:p w14:paraId="12C8532F" w14:textId="77777777" w:rsidR="00DB60FD" w:rsidRDefault="00000000">
      <w:pPr>
        <w:tabs>
          <w:tab w:val="left" w:pos="988"/>
        </w:tabs>
        <w:autoSpaceDE w:val="0"/>
        <w:autoSpaceDN w:val="0"/>
        <w:adjustRightInd w:val="0"/>
        <w:ind w:left="240" w:firstLine="480"/>
        <w:rPr>
          <w:color w:val="000000"/>
        </w:rPr>
      </w:pPr>
      <w:r>
        <w:t>This the {[</w:t>
      </w:r>
      <w:proofErr w:type="spellStart"/>
      <w:r>
        <w:rPr>
          <w:noProof/>
          <w:color w:val="2157AD"/>
          <w:shd w:val="clear" w:color="auto" w:fill="C9E1F3"/>
        </w:rPr>
        <w:t>TODAY|format</w:t>
      </w:r>
      <w:proofErr w:type="spellEnd"/>
      <w:r>
        <w:rPr>
          <w:noProof/>
          <w:color w:val="2157AD"/>
          <w:shd w:val="clear" w:color="auto" w:fill="C9E1F3"/>
        </w:rPr>
        <w:t>:"[___ day of ]MMMM, YYYY</w:t>
      </w:r>
      <w:proofErr w:type="gramStart"/>
      <w:r>
        <w:rPr>
          <w:noProof/>
          <w:color w:val="2157AD"/>
          <w:shd w:val="clear" w:color="auto" w:fill="C9E1F3"/>
        </w:rPr>
        <w:t>"</w:t>
      </w:r>
      <w:r>
        <w:t>]}</w:t>
      </w:r>
      <w:proofErr w:type="gramEnd"/>
      <w:r>
        <w:rPr>
          <w:color w:val="000000"/>
        </w:rPr>
        <w:t>.</w:t>
      </w:r>
    </w:p>
    <w:p w14:paraId="2A2BDC8F" w14:textId="77777777" w:rsidR="00DB60FD" w:rsidRDefault="00DB60FD">
      <w:pPr>
        <w:autoSpaceDE w:val="0"/>
        <w:autoSpaceDN w:val="0"/>
        <w:adjustRightInd w:val="0"/>
        <w:ind w:left="240"/>
      </w:pPr>
    </w:p>
    <w:p w14:paraId="6FB93369" w14:textId="77777777" w:rsidR="00DB60FD" w:rsidRDefault="00000000">
      <w:pPr>
        <w:autoSpaceDE w:val="0"/>
        <w:autoSpaceDN w:val="0"/>
        <w:adjustRightInd w:val="0"/>
        <w:ind w:left="5040"/>
        <w:rPr>
          <w:bCs/>
        </w:rPr>
      </w:pPr>
      <w:r>
        <w:rPr>
          <w:bCs/>
        </w:rPr>
        <w:t>{[</w:t>
      </w:r>
      <w:proofErr w:type="spellStart"/>
      <w:r>
        <w:rPr>
          <w:noProof/>
          <w:color w:val="2157AD"/>
          <w:shd w:val="clear" w:color="auto" w:fill="C9E1F3"/>
        </w:rPr>
        <w:t>NCLITPleadingSignature</w:t>
      </w:r>
      <w:proofErr w:type="spellEnd"/>
      <w:r>
        <w:rPr>
          <w:bCs/>
        </w:rPr>
        <w:t>]}</w:t>
      </w:r>
    </w:p>
    <w:p w14:paraId="2EF63EB4" w14:textId="77777777" w:rsidR="00DB60FD" w:rsidRDefault="00DB60FD">
      <w:pPr>
        <w:autoSpaceDE w:val="0"/>
        <w:autoSpaceDN w:val="0"/>
        <w:adjustRightInd w:val="0"/>
        <w:ind w:left="5040"/>
        <w:rPr>
          <w:bCs/>
        </w:rPr>
      </w:pPr>
    </w:p>
    <w:p w14:paraId="37D04719" w14:textId="77777777" w:rsidR="00DB60FD" w:rsidRDefault="00DB60FD">
      <w:pPr>
        <w:autoSpaceDE w:val="0"/>
        <w:autoSpaceDN w:val="0"/>
        <w:adjustRightInd w:val="0"/>
        <w:ind w:left="120"/>
      </w:pPr>
    </w:p>
    <w:p w14:paraId="4C445D67" w14:textId="77777777" w:rsidR="00DB60FD" w:rsidRDefault="00000000">
      <w:r>
        <w:br w:type="page"/>
      </w:r>
      <w:r>
        <w:lastRenderedPageBreak/>
        <w:t>{[</w:t>
      </w:r>
      <w:proofErr w:type="spellStart"/>
      <w:r>
        <w:rPr>
          <w:noProof/>
          <w:color w:val="2157AD"/>
          <w:shd w:val="clear" w:color="auto" w:fill="C9E1F3"/>
        </w:rPr>
        <w:t>CertificateOfService</w:t>
      </w:r>
      <w:proofErr w:type="spellEnd"/>
      <w:r>
        <w:t>]}</w:t>
      </w:r>
    </w:p>
    <w:p w14:paraId="75C011A8" w14:textId="77777777" w:rsidR="00DB60FD" w:rsidRDefault="00000000">
      <w:pPr>
        <w:rPr>
          <w:color w:val="008000"/>
        </w:rPr>
      </w:pPr>
      <w:r>
        <w:br w:type="page"/>
      </w:r>
      <w:r>
        <w:lastRenderedPageBreak/>
        <w:t>«</w:t>
      </w:r>
      <w:r>
        <w:rPr>
          <w:color w:val="008000"/>
        </w:rPr>
        <w:t>IF ANSWERED(Venue)=FALSE OR (</w:t>
      </w:r>
      <w:proofErr w:type="gramStart"/>
      <w:r>
        <w:rPr>
          <w:color w:val="008000"/>
        </w:rPr>
        <w:t>Venue !</w:t>
      </w:r>
      <w:proofErr w:type="gramEnd"/>
      <w:r>
        <w:rPr>
          <w:color w:val="008000"/>
        </w:rPr>
        <w:t xml:space="preserve">= "Federal Court - Western District" AND </w:t>
      </w:r>
      <w:proofErr w:type="gramStart"/>
      <w:r>
        <w:rPr>
          <w:color w:val="008000"/>
        </w:rPr>
        <w:t>Venue !</w:t>
      </w:r>
      <w:proofErr w:type="gramEnd"/>
      <w:r>
        <w:rPr>
          <w:color w:val="008000"/>
        </w:rPr>
        <w:t xml:space="preserve">= "Federal Court - Middle District" </w:t>
      </w:r>
    </w:p>
    <w:p w14:paraId="647240AE" w14:textId="77777777" w:rsidR="00DB60FD" w:rsidRDefault="00000000">
      <w:r>
        <w:rPr>
          <w:color w:val="008000"/>
        </w:rPr>
        <w:t xml:space="preserve">AND </w:t>
      </w:r>
      <w:proofErr w:type="gramStart"/>
      <w:r>
        <w:rPr>
          <w:color w:val="008000"/>
        </w:rPr>
        <w:t>Venue !</w:t>
      </w:r>
      <w:proofErr w:type="gramEnd"/>
      <w:r>
        <w:rPr>
          <w:color w:val="008000"/>
        </w:rPr>
        <w:t>= "Federal Court - Eastern District</w:t>
      </w:r>
      <w:proofErr w:type="gramStart"/>
      <w:r>
        <w:rPr>
          <w:color w:val="008000"/>
        </w:rPr>
        <w:t>")</w:t>
      </w:r>
      <w:r>
        <w:t>»</w:t>
      </w:r>
      <w:proofErr w:type="gramEnd"/>
    </w:p>
    <w:p w14:paraId="0E284DB9" w14:textId="77777777" w:rsidR="00DB60FD" w:rsidRDefault="00DB60FD"/>
    <w:tbl>
      <w:tblPr>
        <w:tblW w:w="0" w:type="auto"/>
        <w:jc w:val="center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B60FD" w14:paraId="7980E9BF" w14:textId="77777777">
        <w:trPr>
          <w:cantSplit/>
          <w:jc w:val="center"/>
        </w:trPr>
        <w:tc>
          <w:tcPr>
            <w:tcW w:w="4680" w:type="dxa"/>
          </w:tcPr>
          <w:p w14:paraId="3B3A6502" w14:textId="77777777" w:rsidR="00DB60FD" w:rsidRDefault="00000000">
            <w:r>
              <w:br/>
              <w:t xml:space="preserve">STATE OF </w:t>
            </w:r>
            <w:smartTag w:uri="urn:schemas-microsoft-com:office:smarttags" w:element="place">
              <w:r>
                <w:t>NORTH CAROLINA</w:t>
              </w:r>
            </w:smartTag>
          </w:p>
          <w:p w14:paraId="4A41DD69" w14:textId="77777777" w:rsidR="00DB60FD" w:rsidRDefault="00DB60FD"/>
          <w:p w14:paraId="5BD7DD42" w14:textId="77777777" w:rsidR="00DB60FD" w:rsidRDefault="00000000">
            <w:pPr>
              <w:adjustRightInd w:val="0"/>
              <w:spacing w:after="58"/>
            </w:pPr>
            <w:r>
              <w:t>COUNTY OF {[</w:t>
            </w:r>
            <w:proofErr w:type="spellStart"/>
            <w:r>
              <w:rPr>
                <w:noProof/>
                <w:color w:val="2157AD"/>
                <w:shd w:val="clear" w:color="auto" w:fill="C9E1F3"/>
              </w:rPr>
              <w:t>Accident.County|upper</w:t>
            </w:r>
            <w:proofErr w:type="spellEnd"/>
            <w:r>
              <w:t>]}</w:t>
            </w:r>
            <w:r>
              <w:fldChar w:fldCharType="begin"/>
            </w:r>
            <w:r>
              <w:instrText xml:space="preserve"> FILLIN "" </w:instrText>
            </w:r>
            <w:r>
              <w:fldChar w:fldCharType="end"/>
            </w:r>
          </w:p>
        </w:tc>
        <w:tc>
          <w:tcPr>
            <w:tcW w:w="4680" w:type="dxa"/>
          </w:tcPr>
          <w:p w14:paraId="03501E32" w14:textId="77777777" w:rsidR="00DB60FD" w:rsidRDefault="00DB60FD"/>
          <w:p w14:paraId="33A32940" w14:textId="77777777" w:rsidR="00DB60FD" w:rsidRDefault="00000000">
            <w:pPr>
              <w:jc w:val="center"/>
            </w:pPr>
            <w:r>
              <w:t>IN THE GENERAL COURT OF JUSTICE</w:t>
            </w:r>
          </w:p>
          <w:p w14:paraId="157241DD" w14:textId="77777777" w:rsidR="00DB60FD" w:rsidRDefault="00000000">
            <w:pPr>
              <w:jc w:val="center"/>
            </w:pPr>
            <w:r>
              <w:t>{[</w:t>
            </w:r>
            <w:proofErr w:type="spellStart"/>
            <w:r>
              <w:rPr>
                <w:noProof/>
                <w:color w:val="2157AD"/>
                <w:shd w:val="clear" w:color="auto" w:fill="C9E1F3"/>
              </w:rPr>
              <w:t>Division|upper</w:t>
            </w:r>
            <w:proofErr w:type="spellEnd"/>
            <w:r>
              <w:t>]}</w:t>
            </w:r>
            <w:r>
              <w:fldChar w:fldCharType="begin"/>
            </w:r>
            <w:r>
              <w:instrText xml:space="preserve"> FILLIN "" </w:instrText>
            </w:r>
            <w:r>
              <w:fldChar w:fldCharType="end"/>
            </w:r>
            <w:r>
              <w:t xml:space="preserve"> COURT DIVISION</w:t>
            </w:r>
          </w:p>
          <w:p w14:paraId="5B557BF2" w14:textId="77777777" w:rsidR="00DB60FD" w:rsidRDefault="00000000">
            <w:pPr>
              <w:adjustRightInd w:val="0"/>
              <w:spacing w:after="58"/>
              <w:jc w:val="center"/>
            </w:pPr>
            <w:r>
              <w:t>{[</w:t>
            </w:r>
            <w:proofErr w:type="spellStart"/>
            <w:r>
              <w:rPr>
                <w:noProof/>
                <w:color w:val="2157AD"/>
                <w:shd w:val="clear" w:color="auto" w:fill="C9E1F3"/>
              </w:rPr>
              <w:t>Case.CaseNumber|upper</w:t>
            </w:r>
            <w:proofErr w:type="spellEnd"/>
            <w:r>
              <w:t>]}</w:t>
            </w:r>
            <w:r>
              <w:fldChar w:fldCharType="begin"/>
            </w:r>
            <w:r>
              <w:instrText xml:space="preserve"> FILLIN "" </w:instrText>
            </w:r>
            <w:r>
              <w:fldChar w:fldCharType="end"/>
            </w:r>
          </w:p>
        </w:tc>
      </w:tr>
    </w:tbl>
    <w:p w14:paraId="619447BC" w14:textId="77777777" w:rsidR="00DB60FD" w:rsidRDefault="00DB60FD">
      <w:pPr>
        <w:rPr>
          <w:vanish/>
        </w:rPr>
      </w:pPr>
    </w:p>
    <w:tbl>
      <w:tblPr>
        <w:tblW w:w="0" w:type="auto"/>
        <w:jc w:val="center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4500"/>
        <w:gridCol w:w="360"/>
        <w:gridCol w:w="4500"/>
      </w:tblGrid>
      <w:tr w:rsidR="00DB60FD" w14:paraId="3E497DB4" w14:textId="77777777">
        <w:trPr>
          <w:cantSplit/>
          <w:trHeight w:val="1137"/>
          <w:jc w:val="center"/>
        </w:trPr>
        <w:tc>
          <w:tcPr>
            <w:tcW w:w="4500" w:type="dxa"/>
            <w:tcBorders>
              <w:top w:val="single" w:sz="6" w:space="0" w:color="000000"/>
              <w:left w:val="single" w:sz="6" w:space="0" w:color="FFFFFF"/>
              <w:bottom w:val="single" w:sz="6" w:space="0" w:color="000000"/>
              <w:right w:val="dotDotDash" w:sz="4" w:space="0" w:color="auto"/>
            </w:tcBorders>
          </w:tcPr>
          <w:p w14:paraId="1090E12C" w14:textId="77777777" w:rsidR="00DB60FD" w:rsidRDefault="00DB60FD"/>
          <w:p w14:paraId="211B21B7" w14:textId="77777777" w:rsidR="00DB60FD" w:rsidRDefault="00000000">
            <w:r>
              <w:t>{[</w:t>
            </w:r>
            <w:proofErr w:type="spellStart"/>
            <w:r>
              <w:rPr>
                <w:noProof/>
                <w:color w:val="2157AD"/>
                <w:shd w:val="clear" w:color="auto" w:fill="C9E1F3"/>
              </w:rPr>
              <w:t>PartyA|upper</w:t>
            </w:r>
            <w:proofErr w:type="spellEnd"/>
            <w:r>
              <w:t>]}</w:t>
            </w:r>
            <w:r>
              <w:fldChar w:fldCharType="begin"/>
            </w:r>
            <w:r>
              <w:instrText xml:space="preserve"> FILLIN "" </w:instrText>
            </w:r>
            <w:r>
              <w:fldChar w:fldCharType="end"/>
            </w:r>
            <w:r>
              <w:t>,</w:t>
            </w:r>
          </w:p>
          <w:p w14:paraId="28E91CF5" w14:textId="77777777" w:rsidR="00DB60FD" w:rsidRDefault="00DB60FD"/>
          <w:p w14:paraId="1208B4AE" w14:textId="77777777" w:rsidR="00DB60FD" w:rsidRDefault="00000000">
            <w:pPr>
              <w:ind w:firstLine="720"/>
            </w:pPr>
            <w:r>
              <w:t>{[</w:t>
            </w:r>
            <w:proofErr w:type="spellStart"/>
            <w:r>
              <w:rPr>
                <w:noProof/>
                <w:color w:val="2157AD"/>
                <w:shd w:val="clear" w:color="auto" w:fill="C9E1F3"/>
              </w:rPr>
              <w:t>PartyAType</w:t>
            </w:r>
            <w:proofErr w:type="spellEnd"/>
            <w:r>
              <w:t>]}</w:t>
            </w:r>
            <w:r>
              <w:fldChar w:fldCharType="begin"/>
            </w:r>
            <w:r>
              <w:instrText xml:space="preserve"> FILLIN "s" </w:instrText>
            </w:r>
            <w:r>
              <w:fldChar w:fldCharType="end"/>
            </w:r>
            <w:r>
              <w:t>,</w:t>
            </w:r>
          </w:p>
          <w:p w14:paraId="73082A3C" w14:textId="77777777" w:rsidR="00DB60FD" w:rsidRDefault="00DB60FD"/>
          <w:p w14:paraId="1B493463" w14:textId="77777777" w:rsidR="00DB60FD" w:rsidRDefault="00000000">
            <w:r>
              <w:t>vs.</w:t>
            </w:r>
          </w:p>
          <w:p w14:paraId="626B85B7" w14:textId="77777777" w:rsidR="00DB60FD" w:rsidRDefault="00DB60FD"/>
          <w:p w14:paraId="51F5AFD2" w14:textId="77777777" w:rsidR="00DB60FD" w:rsidRDefault="00000000">
            <w:r>
              <w:t>{[</w:t>
            </w:r>
            <w:proofErr w:type="spellStart"/>
            <w:r>
              <w:rPr>
                <w:noProof/>
                <w:color w:val="2157AD"/>
                <w:shd w:val="clear" w:color="auto" w:fill="C9E1F3"/>
              </w:rPr>
              <w:t>PartyB|upper</w:t>
            </w:r>
            <w:proofErr w:type="spellEnd"/>
            <w:r>
              <w:t>]}</w:t>
            </w:r>
            <w:r>
              <w:fldChar w:fldCharType="begin"/>
            </w:r>
            <w:r>
              <w:instrText xml:space="preserve"> FILLIN "" </w:instrText>
            </w:r>
            <w:r>
              <w:fldChar w:fldCharType="end"/>
            </w:r>
            <w:r>
              <w:t>,</w:t>
            </w:r>
          </w:p>
          <w:p w14:paraId="5966EC2C" w14:textId="77777777" w:rsidR="00DB60FD" w:rsidRDefault="00DB60FD"/>
          <w:p w14:paraId="5C7F2881" w14:textId="77777777" w:rsidR="00DB60FD" w:rsidRDefault="00000000">
            <w:pPr>
              <w:spacing w:after="58"/>
            </w:pPr>
            <w:r>
              <w:tab/>
              <w:t>{[</w:t>
            </w:r>
            <w:proofErr w:type="spellStart"/>
            <w:r>
              <w:rPr>
                <w:noProof/>
                <w:color w:val="2157AD"/>
                <w:shd w:val="clear" w:color="auto" w:fill="C9E1F3"/>
              </w:rPr>
              <w:t>PartyBType</w:t>
            </w:r>
            <w:proofErr w:type="spellEnd"/>
            <w:proofErr w:type="gramStart"/>
            <w:r>
              <w:t>]}{</w:t>
            </w:r>
            <w:proofErr w:type="gramEnd"/>
            <w:r>
              <w:t>[</w:t>
            </w:r>
            <w:r>
              <w:rPr>
                <w:b/>
                <w:noProof/>
                <w:color w:val="41A151"/>
                <w:shd w:val="clear" w:color="auto" w:fill="C9F3CD"/>
              </w:rPr>
              <w:t>if</w:t>
            </w:r>
            <w:r>
              <w:rPr>
                <w:noProof/>
                <w:color w:val="2157AD"/>
                <w:shd w:val="clear" w:color="auto" w:fill="C9F3CD"/>
              </w:rPr>
              <w:t xml:space="preserve"> </w:t>
            </w:r>
            <w:proofErr w:type="gramStart"/>
            <w:r>
              <w:rPr>
                <w:noProof/>
                <w:color w:val="2157AD"/>
                <w:shd w:val="clear" w:color="auto" w:fill="C9F3CD"/>
              </w:rPr>
              <w:t>PartyC</w:t>
            </w:r>
            <w:r>
              <w:t>]}</w:t>
            </w:r>
            <w:proofErr w:type="gramEnd"/>
            <w:r>
              <w:t>.</w:t>
            </w:r>
          </w:p>
          <w:p w14:paraId="1541B282" w14:textId="77777777" w:rsidR="00DB60FD" w:rsidRDefault="00DB60FD">
            <w:pPr>
              <w:spacing w:after="58"/>
            </w:pPr>
          </w:p>
          <w:p w14:paraId="1469F04F" w14:textId="77777777" w:rsidR="00DB60FD" w:rsidRDefault="00000000">
            <w:pPr>
              <w:spacing w:after="58"/>
            </w:pPr>
            <w:r>
              <w:t>{[</w:t>
            </w:r>
            <w:proofErr w:type="spellStart"/>
            <w:r>
              <w:rPr>
                <w:noProof/>
                <w:color w:val="2157AD"/>
                <w:shd w:val="clear" w:color="auto" w:fill="C9E1F3"/>
              </w:rPr>
              <w:t>PartyCStatus</w:t>
            </w:r>
            <w:proofErr w:type="spellEnd"/>
            <w:r>
              <w:t>]}</w:t>
            </w:r>
          </w:p>
          <w:p w14:paraId="3F34BA53" w14:textId="77777777" w:rsidR="00DB60FD" w:rsidRDefault="00DB60FD">
            <w:pPr>
              <w:spacing w:after="58"/>
            </w:pPr>
          </w:p>
          <w:p w14:paraId="64DCE1C2" w14:textId="77777777" w:rsidR="00DB60FD" w:rsidRDefault="00000000">
            <w:pPr>
              <w:spacing w:after="58"/>
            </w:pPr>
            <w:r>
              <w:t>{[</w:t>
            </w:r>
            <w:proofErr w:type="spellStart"/>
            <w:r>
              <w:rPr>
                <w:noProof/>
                <w:color w:val="2157AD"/>
                <w:shd w:val="clear" w:color="auto" w:fill="C9E1F3"/>
              </w:rPr>
              <w:t>PartyC|upper</w:t>
            </w:r>
            <w:proofErr w:type="spellEnd"/>
            <w:r>
              <w:t>]},</w:t>
            </w:r>
          </w:p>
          <w:p w14:paraId="08CDC6FE" w14:textId="77777777" w:rsidR="00DB60FD" w:rsidRDefault="00DB60FD">
            <w:pPr>
              <w:spacing w:after="58"/>
            </w:pPr>
          </w:p>
          <w:p w14:paraId="5957A6E2" w14:textId="77777777" w:rsidR="00DB60FD" w:rsidRDefault="00000000">
            <w:pPr>
              <w:spacing w:after="58"/>
            </w:pPr>
            <w:r>
              <w:tab/>
              <w:t>{[</w:t>
            </w:r>
            <w:proofErr w:type="spellStart"/>
            <w:r>
              <w:rPr>
                <w:noProof/>
                <w:color w:val="2157AD"/>
                <w:shd w:val="clear" w:color="auto" w:fill="C9E1F3"/>
              </w:rPr>
              <w:t>PartyCType</w:t>
            </w:r>
            <w:proofErr w:type="spellEnd"/>
            <w:proofErr w:type="gramStart"/>
            <w:r>
              <w:t>]}{</w:t>
            </w:r>
            <w:proofErr w:type="gramEnd"/>
            <w:r>
              <w:t>[</w:t>
            </w:r>
            <w:r>
              <w:rPr>
                <w:b/>
                <w:noProof/>
                <w:color w:val="41A151"/>
                <w:shd w:val="clear" w:color="auto" w:fill="C9F3CD"/>
              </w:rPr>
              <w:t>endif</w:t>
            </w:r>
            <w:proofErr w:type="gramStart"/>
            <w:r>
              <w:t>]}{</w:t>
            </w:r>
            <w:proofErr w:type="gramEnd"/>
            <w:r>
              <w:t>[</w:t>
            </w:r>
            <w:r>
              <w:rPr>
                <w:b/>
                <w:noProof/>
                <w:color w:val="41A151"/>
                <w:shd w:val="clear" w:color="auto" w:fill="C9F3CD"/>
              </w:rPr>
              <w:t>if</w:t>
            </w:r>
            <w:r>
              <w:rPr>
                <w:noProof/>
                <w:color w:val="2157AD"/>
                <w:shd w:val="clear" w:color="auto" w:fill="C9F3CD"/>
              </w:rPr>
              <w:t xml:space="preserve"> </w:t>
            </w:r>
            <w:proofErr w:type="gramStart"/>
            <w:r>
              <w:rPr>
                <w:noProof/>
                <w:color w:val="2157AD"/>
                <w:shd w:val="clear" w:color="auto" w:fill="C9F3CD"/>
              </w:rPr>
              <w:t>PartyD</w:t>
            </w:r>
            <w:r>
              <w:t>]}</w:t>
            </w:r>
            <w:proofErr w:type="gramEnd"/>
            <w:r>
              <w:t>,</w:t>
            </w:r>
          </w:p>
          <w:p w14:paraId="12AA172D" w14:textId="77777777" w:rsidR="00DB60FD" w:rsidRDefault="00DB60FD">
            <w:pPr>
              <w:spacing w:after="58"/>
            </w:pPr>
          </w:p>
          <w:p w14:paraId="2247E27B" w14:textId="77777777" w:rsidR="00DB60FD" w:rsidRDefault="00000000">
            <w:pPr>
              <w:spacing w:after="58"/>
            </w:pPr>
            <w:r>
              <w:t>vs.</w:t>
            </w:r>
          </w:p>
          <w:p w14:paraId="3AC846F3" w14:textId="77777777" w:rsidR="00DB60FD" w:rsidRDefault="00DB60FD">
            <w:pPr>
              <w:spacing w:after="58"/>
            </w:pPr>
          </w:p>
          <w:p w14:paraId="3056AFF2" w14:textId="77777777" w:rsidR="00DB60FD" w:rsidRDefault="00000000">
            <w:pPr>
              <w:spacing w:after="58"/>
            </w:pPr>
            <w:r>
              <w:t>{[</w:t>
            </w:r>
            <w:proofErr w:type="spellStart"/>
            <w:r>
              <w:rPr>
                <w:noProof/>
                <w:color w:val="2157AD"/>
                <w:shd w:val="clear" w:color="auto" w:fill="C9E1F3"/>
              </w:rPr>
              <w:t>PartyD|upper</w:t>
            </w:r>
            <w:proofErr w:type="spellEnd"/>
            <w:r>
              <w:t>]},</w:t>
            </w:r>
          </w:p>
          <w:p w14:paraId="08A89E53" w14:textId="77777777" w:rsidR="00DB60FD" w:rsidRDefault="00DB60FD">
            <w:pPr>
              <w:spacing w:after="58"/>
            </w:pPr>
          </w:p>
          <w:p w14:paraId="47CE8D99" w14:textId="77777777" w:rsidR="00DB60FD" w:rsidRDefault="00000000">
            <w:pPr>
              <w:adjustRightInd w:val="0"/>
              <w:spacing w:after="58"/>
            </w:pPr>
            <w:r>
              <w:tab/>
              <w:t>{[</w:t>
            </w:r>
            <w:proofErr w:type="spellStart"/>
            <w:r>
              <w:rPr>
                <w:noProof/>
                <w:color w:val="2157AD"/>
                <w:shd w:val="clear" w:color="auto" w:fill="C9E1F3"/>
              </w:rPr>
              <w:t>PartyDType</w:t>
            </w:r>
            <w:proofErr w:type="spellEnd"/>
            <w:proofErr w:type="gramStart"/>
            <w:r>
              <w:t>]}{</w:t>
            </w:r>
            <w:proofErr w:type="gramEnd"/>
            <w:r>
              <w:t>[</w:t>
            </w:r>
            <w:proofErr w:type="gramStart"/>
            <w:r>
              <w:rPr>
                <w:b/>
                <w:noProof/>
                <w:color w:val="41A151"/>
                <w:shd w:val="clear" w:color="auto" w:fill="C9F3CD"/>
              </w:rPr>
              <w:t>endif</w:t>
            </w:r>
            <w:r>
              <w:t>]}</w:t>
            </w:r>
            <w:proofErr w:type="gramEnd"/>
            <w:r>
              <w:t>.</w:t>
            </w:r>
          </w:p>
        </w:tc>
        <w:tc>
          <w:tcPr>
            <w:tcW w:w="360" w:type="dxa"/>
            <w:tcBorders>
              <w:top w:val="single" w:sz="6" w:space="0" w:color="FFFFFF"/>
              <w:left w:val="dotDotDash" w:sz="4" w:space="0" w:color="auto"/>
              <w:bottom w:val="single" w:sz="6" w:space="0" w:color="FFFFFF"/>
              <w:right w:val="single" w:sz="6" w:space="0" w:color="FFFFFF"/>
            </w:tcBorders>
          </w:tcPr>
          <w:p w14:paraId="5A1B104E" w14:textId="77777777" w:rsidR="00DB60FD" w:rsidRDefault="00DB60FD">
            <w:pPr>
              <w:adjustRightInd w:val="0"/>
              <w:spacing w:after="58"/>
            </w:pPr>
          </w:p>
        </w:tc>
        <w:tc>
          <w:tcPr>
            <w:tcW w:w="45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5B4D657D" w14:textId="77777777" w:rsidR="00DB60FD" w:rsidRDefault="00DB60FD"/>
          <w:p w14:paraId="433B4E7E" w14:textId="77777777" w:rsidR="00DB60FD" w:rsidRDefault="00DB60FD"/>
          <w:p w14:paraId="553F08B2" w14:textId="77777777" w:rsidR="00DB60FD" w:rsidRDefault="00DB60FD"/>
          <w:p w14:paraId="6E3D7518" w14:textId="77777777" w:rsidR="00DB60FD" w:rsidRDefault="00DB60FD"/>
          <w:p w14:paraId="46C21128" w14:textId="77777777" w:rsidR="00DB60FD" w:rsidRDefault="00DB60FD"/>
          <w:p w14:paraId="1E18F3B1" w14:textId="77777777" w:rsidR="00DB60FD" w:rsidRDefault="00000000">
            <w:pPr>
              <w:adjustRightInd w:val="0"/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ORDER</w:t>
            </w:r>
            <w:r>
              <w:rPr>
                <w:b/>
                <w:bCs/>
                <w:u w:val="single"/>
              </w:rPr>
              <w:fldChar w:fldCharType="begin"/>
            </w:r>
            <w:r>
              <w:rPr>
                <w:b/>
                <w:bCs/>
                <w:u w:val="single"/>
              </w:rPr>
              <w:instrText xml:space="preserve"> FILLIN "" </w:instrText>
            </w:r>
            <w:r>
              <w:rPr>
                <w:b/>
                <w:bCs/>
                <w:u w:val="single"/>
              </w:rPr>
              <w:fldChar w:fldCharType="end"/>
            </w:r>
          </w:p>
        </w:tc>
      </w:tr>
    </w:tbl>
    <w:p w14:paraId="24684945" w14:textId="77777777" w:rsidR="00DB60FD" w:rsidRDefault="00DB60FD">
      <w:pPr>
        <w:tabs>
          <w:tab w:val="left" w:pos="748"/>
        </w:tabs>
        <w:spacing w:line="480" w:lineRule="auto"/>
        <w:jc w:val="both"/>
      </w:pPr>
    </w:p>
    <w:p w14:paraId="4FCF9E9A" w14:textId="77777777" w:rsidR="00DB60FD" w:rsidRDefault="00000000">
      <w:pPr>
        <w:rPr>
          <w:color w:val="008000"/>
        </w:rPr>
      </w:pPr>
      <w:r>
        <w:t>{[</w:t>
      </w:r>
      <w:r>
        <w:rPr>
          <w:b/>
          <w:noProof/>
          <w:color w:val="41A151"/>
          <w:shd w:val="clear" w:color="auto" w:fill="C9F3CD"/>
        </w:rPr>
        <w:t>endif</w:t>
      </w:r>
      <w:proofErr w:type="gramStart"/>
      <w:r>
        <w:t>]}«</w:t>
      </w:r>
      <w:proofErr w:type="gramEnd"/>
      <w:r>
        <w:rPr>
          <w:color w:val="008000"/>
        </w:rPr>
        <w:t xml:space="preserve">IF </w:t>
      </w:r>
      <w:proofErr w:type="gramStart"/>
      <w:r>
        <w:rPr>
          <w:color w:val="008000"/>
        </w:rPr>
        <w:t>ANSWERED( Venue )=</w:t>
      </w:r>
      <w:proofErr w:type="gramEnd"/>
      <w:r>
        <w:rPr>
          <w:color w:val="008000"/>
        </w:rPr>
        <w:t xml:space="preserve"> TRUE </w:t>
      </w:r>
    </w:p>
    <w:p w14:paraId="6B045F2C" w14:textId="77777777" w:rsidR="00DB60FD" w:rsidRDefault="00000000">
      <w:pPr>
        <w:rPr>
          <w:color w:val="008000"/>
        </w:rPr>
      </w:pPr>
      <w:r>
        <w:rPr>
          <w:color w:val="008000"/>
        </w:rPr>
        <w:t xml:space="preserve">AND (Venue = "Federal Court - Eastern District" </w:t>
      </w:r>
    </w:p>
    <w:p w14:paraId="21C40409" w14:textId="77777777" w:rsidR="00DB60FD" w:rsidRDefault="00000000">
      <w:pPr>
        <w:rPr>
          <w:color w:val="008000"/>
        </w:rPr>
      </w:pPr>
      <w:r>
        <w:rPr>
          <w:color w:val="008000"/>
        </w:rPr>
        <w:t xml:space="preserve">OR Venue = "Federal Court - Western District" </w:t>
      </w:r>
    </w:p>
    <w:p w14:paraId="77DB9A38" w14:textId="77777777" w:rsidR="00DB60FD" w:rsidRDefault="00000000">
      <w:r>
        <w:rPr>
          <w:color w:val="008000"/>
        </w:rPr>
        <w:t>OR Venue = "Federal Court - Middle District</w:t>
      </w:r>
      <w:proofErr w:type="gramStart"/>
      <w:r>
        <w:rPr>
          <w:color w:val="008000"/>
        </w:rPr>
        <w:t>")</w:t>
      </w:r>
      <w:r>
        <w:t>»</w:t>
      </w:r>
      <w:proofErr w:type="gramEnd"/>
    </w:p>
    <w:tbl>
      <w:tblPr>
        <w:tblW w:w="0" w:type="auto"/>
        <w:jc w:val="center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DB60FD" w14:paraId="3559E66D" w14:textId="77777777">
        <w:trPr>
          <w:cantSplit/>
          <w:jc w:val="center"/>
        </w:trPr>
        <w:tc>
          <w:tcPr>
            <w:tcW w:w="936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3EB84517" w14:textId="77777777" w:rsidR="00DB60FD" w:rsidRDefault="00000000">
            <w:pPr>
              <w:jc w:val="center"/>
            </w:pPr>
            <w:r>
              <w:lastRenderedPageBreak/>
              <w:t>IN THE UNITED STATES DISTRICT COURT</w:t>
            </w:r>
          </w:p>
          <w:p w14:paraId="3E3F48D0" w14:textId="77777777" w:rsidR="00DB60FD" w:rsidRDefault="00000000">
            <w:pPr>
              <w:jc w:val="center"/>
            </w:pPr>
            <w:r>
              <w:t>IN THE {[</w:t>
            </w:r>
            <w:r>
              <w:rPr>
                <w:b/>
                <w:noProof/>
                <w:color w:val="41A151"/>
                <w:shd w:val="clear" w:color="auto" w:fill="C9F3CD"/>
              </w:rPr>
              <w:t>if</w:t>
            </w:r>
            <w:r>
              <w:rPr>
                <w:noProof/>
                <w:color w:val="2157AD"/>
                <w:shd w:val="clear" w:color="auto" w:fill="C9F3CD"/>
              </w:rPr>
              <w:t xml:space="preserve"> Venue == "Federal Court - Eastern District"</w:t>
            </w:r>
            <w:proofErr w:type="gramStart"/>
            <w:r>
              <w:t>]}</w:t>
            </w:r>
            <w:r>
              <w:rPr>
                <w:caps/>
              </w:rPr>
              <w:t>EASTERN</w:t>
            </w:r>
            <w:proofErr w:type="gramEnd"/>
            <w:r>
              <w:rPr>
                <w:caps/>
              </w:rPr>
              <w:t>{[</w:t>
            </w:r>
            <w:r>
              <w:rPr>
                <w:b/>
                <w:noProof/>
                <w:color w:val="41A151"/>
                <w:shd w:val="clear" w:color="auto" w:fill="C9F3CD"/>
              </w:rPr>
              <w:t>endif</w:t>
            </w:r>
            <w:r>
              <w:rPr>
                <w:caps/>
              </w:rPr>
              <w:t xml:space="preserve">]} </w:t>
            </w:r>
            <w:r>
              <w:t>{[</w:t>
            </w:r>
            <w:r>
              <w:rPr>
                <w:b/>
                <w:noProof/>
                <w:color w:val="41A151"/>
                <w:shd w:val="clear" w:color="auto" w:fill="C9F3CD"/>
              </w:rPr>
              <w:t>if</w:t>
            </w:r>
            <w:r>
              <w:rPr>
                <w:noProof/>
                <w:color w:val="2157AD"/>
                <w:shd w:val="clear" w:color="auto" w:fill="C9F3CD"/>
              </w:rPr>
              <w:t xml:space="preserve"> Venue == "Federal Court - Western District"</w:t>
            </w:r>
            <w:proofErr w:type="gramStart"/>
            <w:r>
              <w:t>]}</w:t>
            </w:r>
            <w:r>
              <w:rPr>
                <w:caps/>
              </w:rPr>
              <w:t>WESTERN</w:t>
            </w:r>
            <w:proofErr w:type="gramEnd"/>
            <w:r>
              <w:rPr>
                <w:caps/>
              </w:rPr>
              <w:t>{[</w:t>
            </w:r>
            <w:r>
              <w:rPr>
                <w:b/>
                <w:noProof/>
                <w:color w:val="41A151"/>
                <w:shd w:val="clear" w:color="auto" w:fill="C9F3CD"/>
              </w:rPr>
              <w:t>endif</w:t>
            </w:r>
            <w:proofErr w:type="gramStart"/>
            <w:r>
              <w:rPr>
                <w:caps/>
              </w:rPr>
              <w:t>]}</w:t>
            </w:r>
            <w:r>
              <w:t>{</w:t>
            </w:r>
            <w:proofErr w:type="gramEnd"/>
            <w:r>
              <w:t>[</w:t>
            </w:r>
            <w:r>
              <w:rPr>
                <w:b/>
                <w:noProof/>
                <w:color w:val="41A151"/>
                <w:shd w:val="clear" w:color="auto" w:fill="C9F3CD"/>
              </w:rPr>
              <w:t>if</w:t>
            </w:r>
            <w:r>
              <w:rPr>
                <w:noProof/>
                <w:color w:val="2157AD"/>
                <w:shd w:val="clear" w:color="auto" w:fill="C9F3CD"/>
              </w:rPr>
              <w:t xml:space="preserve"> Venue == "Federal Court - Middle District"</w:t>
            </w:r>
            <w:proofErr w:type="gramStart"/>
            <w:r>
              <w:t>]}</w:t>
            </w:r>
            <w:r>
              <w:rPr>
                <w:caps/>
              </w:rPr>
              <w:t>MIDDLE</w:t>
            </w:r>
            <w:proofErr w:type="gramEnd"/>
            <w:r>
              <w:rPr>
                <w:caps/>
              </w:rPr>
              <w:t>{[</w:t>
            </w:r>
            <w:r>
              <w:rPr>
                <w:b/>
                <w:noProof/>
                <w:color w:val="41A151"/>
                <w:shd w:val="clear" w:color="auto" w:fill="C9F3CD"/>
              </w:rPr>
              <w:t>endif</w:t>
            </w:r>
            <w:r>
              <w:rPr>
                <w:caps/>
              </w:rPr>
              <w:t>]} DISTRICT</w:t>
            </w:r>
            <w:r>
              <w:t xml:space="preserve"> OF NORTH CAROLINA</w:t>
            </w:r>
          </w:p>
          <w:p w14:paraId="1CD93C04" w14:textId="77777777" w:rsidR="00DB60FD" w:rsidRDefault="00000000">
            <w:pPr>
              <w:jc w:val="center"/>
            </w:pPr>
            <w:r>
              <w:t>{[</w:t>
            </w:r>
            <w:proofErr w:type="spellStart"/>
            <w:r>
              <w:rPr>
                <w:noProof/>
                <w:color w:val="2157AD"/>
                <w:shd w:val="clear" w:color="auto" w:fill="C9E1F3"/>
              </w:rPr>
              <w:t>Division|upper</w:t>
            </w:r>
            <w:proofErr w:type="spellEnd"/>
            <w:r>
              <w:t>]}</w:t>
            </w:r>
          </w:p>
          <w:p w14:paraId="54E020DF" w14:textId="77777777" w:rsidR="00DB60FD" w:rsidRDefault="00000000">
            <w:pPr>
              <w:adjustRightInd w:val="0"/>
              <w:spacing w:after="58"/>
              <w:jc w:val="center"/>
            </w:pPr>
            <w:r>
              <w:t xml:space="preserve">CIVIL ACTION </w:t>
            </w:r>
            <w:proofErr w:type="gramStart"/>
            <w:r>
              <w:t>NO. {</w:t>
            </w:r>
            <w:proofErr w:type="gramEnd"/>
            <w:r>
              <w:t>[</w:t>
            </w:r>
            <w:proofErr w:type="spellStart"/>
            <w:r>
              <w:rPr>
                <w:noProof/>
                <w:color w:val="2157AD"/>
                <w:shd w:val="clear" w:color="auto" w:fill="C9E1F3"/>
              </w:rPr>
              <w:t>Case.CaseNumber</w:t>
            </w:r>
            <w:proofErr w:type="spellEnd"/>
            <w:r>
              <w:t>]}</w:t>
            </w:r>
            <w:r>
              <w:fldChar w:fldCharType="begin"/>
            </w:r>
            <w:r>
              <w:instrText xml:space="preserve"> FILLIN "" </w:instrText>
            </w:r>
            <w:r>
              <w:fldChar w:fldCharType="end"/>
            </w:r>
          </w:p>
        </w:tc>
      </w:tr>
    </w:tbl>
    <w:p w14:paraId="54E9AE26" w14:textId="77777777" w:rsidR="00DB60FD" w:rsidRDefault="00DB60FD">
      <w:pPr>
        <w:rPr>
          <w:vanish/>
        </w:rPr>
      </w:pPr>
    </w:p>
    <w:tbl>
      <w:tblPr>
        <w:tblW w:w="0" w:type="auto"/>
        <w:jc w:val="center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4500"/>
        <w:gridCol w:w="360"/>
        <w:gridCol w:w="4500"/>
      </w:tblGrid>
      <w:tr w:rsidR="00DB60FD" w14:paraId="582C4752" w14:textId="77777777">
        <w:trPr>
          <w:cantSplit/>
          <w:trHeight w:val="1137"/>
          <w:jc w:val="center"/>
        </w:trPr>
        <w:tc>
          <w:tcPr>
            <w:tcW w:w="4500" w:type="dxa"/>
            <w:tcBorders>
              <w:top w:val="single" w:sz="6" w:space="0" w:color="000000"/>
              <w:left w:val="single" w:sz="6" w:space="0" w:color="FFFFFF"/>
              <w:bottom w:val="single" w:sz="6" w:space="0" w:color="000000"/>
              <w:right w:val="dotDotDash" w:sz="4" w:space="0" w:color="auto"/>
            </w:tcBorders>
          </w:tcPr>
          <w:p w14:paraId="23CADDBE" w14:textId="77777777" w:rsidR="00DB60FD" w:rsidRDefault="00DB60FD"/>
          <w:p w14:paraId="38A9981E" w14:textId="77777777" w:rsidR="00DB60FD" w:rsidRDefault="00000000">
            <w:r>
              <w:t>{[</w:t>
            </w:r>
            <w:proofErr w:type="spellStart"/>
            <w:r>
              <w:rPr>
                <w:noProof/>
                <w:color w:val="2157AD"/>
                <w:shd w:val="clear" w:color="auto" w:fill="C9E1F3"/>
              </w:rPr>
              <w:t>PartyA|upper</w:t>
            </w:r>
            <w:proofErr w:type="spellEnd"/>
            <w:r>
              <w:t>]}</w:t>
            </w:r>
            <w:r>
              <w:fldChar w:fldCharType="begin"/>
            </w:r>
            <w:r>
              <w:instrText xml:space="preserve"> FILLIN "" </w:instrText>
            </w:r>
            <w:r>
              <w:fldChar w:fldCharType="end"/>
            </w:r>
            <w:r>
              <w:t>,</w:t>
            </w:r>
          </w:p>
          <w:p w14:paraId="5D3D856C" w14:textId="77777777" w:rsidR="00DB60FD" w:rsidRDefault="00DB60FD"/>
          <w:p w14:paraId="1C3467DD" w14:textId="77777777" w:rsidR="00DB60FD" w:rsidRDefault="00000000">
            <w:pPr>
              <w:ind w:firstLine="720"/>
            </w:pPr>
            <w:r>
              <w:t>{[</w:t>
            </w:r>
            <w:proofErr w:type="spellStart"/>
            <w:r>
              <w:rPr>
                <w:noProof/>
                <w:color w:val="2157AD"/>
                <w:shd w:val="clear" w:color="auto" w:fill="C9E1F3"/>
              </w:rPr>
              <w:t>PartyAType</w:t>
            </w:r>
            <w:proofErr w:type="spellEnd"/>
            <w:r>
              <w:t>]}</w:t>
            </w:r>
            <w:r>
              <w:fldChar w:fldCharType="begin"/>
            </w:r>
            <w:r>
              <w:instrText xml:space="preserve"> FILLIN "s" </w:instrText>
            </w:r>
            <w:r>
              <w:fldChar w:fldCharType="end"/>
            </w:r>
            <w:r>
              <w:t>,</w:t>
            </w:r>
          </w:p>
          <w:p w14:paraId="218144C8" w14:textId="77777777" w:rsidR="00DB60FD" w:rsidRDefault="00DB60FD"/>
          <w:p w14:paraId="773868AC" w14:textId="77777777" w:rsidR="00DB60FD" w:rsidRDefault="00000000">
            <w:r>
              <w:t>vs.</w:t>
            </w:r>
          </w:p>
          <w:p w14:paraId="4A147B48" w14:textId="77777777" w:rsidR="00DB60FD" w:rsidRDefault="00DB60FD"/>
          <w:p w14:paraId="0ECA491C" w14:textId="77777777" w:rsidR="00DB60FD" w:rsidRDefault="00000000">
            <w:r>
              <w:t>{[</w:t>
            </w:r>
            <w:proofErr w:type="spellStart"/>
            <w:r>
              <w:rPr>
                <w:noProof/>
                <w:color w:val="2157AD"/>
                <w:shd w:val="clear" w:color="auto" w:fill="C9E1F3"/>
              </w:rPr>
              <w:t>PartyB|upper</w:t>
            </w:r>
            <w:proofErr w:type="spellEnd"/>
            <w:r>
              <w:t>]}</w:t>
            </w:r>
            <w:r>
              <w:fldChar w:fldCharType="begin"/>
            </w:r>
            <w:r>
              <w:instrText xml:space="preserve"> FILLIN "" </w:instrText>
            </w:r>
            <w:r>
              <w:fldChar w:fldCharType="end"/>
            </w:r>
            <w:r>
              <w:t>,</w:t>
            </w:r>
          </w:p>
          <w:p w14:paraId="01636362" w14:textId="77777777" w:rsidR="00DB60FD" w:rsidRDefault="00DB60FD"/>
          <w:p w14:paraId="5CE86085" w14:textId="77777777" w:rsidR="00DB60FD" w:rsidRDefault="00000000">
            <w:pPr>
              <w:spacing w:after="58"/>
            </w:pPr>
            <w:r>
              <w:tab/>
              <w:t>{[</w:t>
            </w:r>
            <w:proofErr w:type="spellStart"/>
            <w:r>
              <w:rPr>
                <w:noProof/>
                <w:color w:val="2157AD"/>
                <w:shd w:val="clear" w:color="auto" w:fill="C9E1F3"/>
              </w:rPr>
              <w:t>PartyBType</w:t>
            </w:r>
            <w:proofErr w:type="spellEnd"/>
            <w:proofErr w:type="gramStart"/>
            <w:r>
              <w:t>]}{</w:t>
            </w:r>
            <w:proofErr w:type="gramEnd"/>
            <w:r>
              <w:t>[</w:t>
            </w:r>
            <w:r>
              <w:rPr>
                <w:b/>
                <w:noProof/>
                <w:color w:val="41A151"/>
                <w:shd w:val="clear" w:color="auto" w:fill="C9F3CD"/>
              </w:rPr>
              <w:t>if</w:t>
            </w:r>
            <w:r>
              <w:rPr>
                <w:noProof/>
                <w:color w:val="2157AD"/>
                <w:shd w:val="clear" w:color="auto" w:fill="C9F3CD"/>
              </w:rPr>
              <w:t xml:space="preserve"> </w:t>
            </w:r>
            <w:proofErr w:type="gramStart"/>
            <w:r>
              <w:rPr>
                <w:noProof/>
                <w:color w:val="2157AD"/>
                <w:shd w:val="clear" w:color="auto" w:fill="C9F3CD"/>
              </w:rPr>
              <w:t>PartyC</w:t>
            </w:r>
            <w:r>
              <w:t>]}</w:t>
            </w:r>
            <w:proofErr w:type="gramEnd"/>
            <w:r>
              <w:t>.</w:t>
            </w:r>
          </w:p>
          <w:p w14:paraId="59CBB7D1" w14:textId="77777777" w:rsidR="00DB60FD" w:rsidRDefault="00DB60FD">
            <w:pPr>
              <w:spacing w:after="58"/>
            </w:pPr>
          </w:p>
          <w:p w14:paraId="7757A8A3" w14:textId="77777777" w:rsidR="00DB60FD" w:rsidRDefault="00000000">
            <w:pPr>
              <w:spacing w:after="58"/>
            </w:pPr>
            <w:r>
              <w:t>{[</w:t>
            </w:r>
            <w:proofErr w:type="spellStart"/>
            <w:r>
              <w:rPr>
                <w:noProof/>
                <w:color w:val="2157AD"/>
                <w:shd w:val="clear" w:color="auto" w:fill="C9E1F3"/>
              </w:rPr>
              <w:t>PartyCStatus</w:t>
            </w:r>
            <w:proofErr w:type="spellEnd"/>
            <w:r>
              <w:t>]}</w:t>
            </w:r>
          </w:p>
          <w:p w14:paraId="78ED5BA4" w14:textId="77777777" w:rsidR="00DB60FD" w:rsidRDefault="00DB60FD">
            <w:pPr>
              <w:spacing w:after="58"/>
            </w:pPr>
          </w:p>
          <w:p w14:paraId="44E1881B" w14:textId="77777777" w:rsidR="00DB60FD" w:rsidRDefault="00000000">
            <w:pPr>
              <w:spacing w:after="58"/>
            </w:pPr>
            <w:r>
              <w:t>{[</w:t>
            </w:r>
            <w:proofErr w:type="spellStart"/>
            <w:r>
              <w:rPr>
                <w:noProof/>
                <w:color w:val="2157AD"/>
                <w:shd w:val="clear" w:color="auto" w:fill="C9E1F3"/>
              </w:rPr>
              <w:t>PartyC|upper</w:t>
            </w:r>
            <w:proofErr w:type="spellEnd"/>
            <w:r>
              <w:t>]},</w:t>
            </w:r>
          </w:p>
          <w:p w14:paraId="1B2F5272" w14:textId="77777777" w:rsidR="00DB60FD" w:rsidRDefault="00DB60FD">
            <w:pPr>
              <w:spacing w:after="58"/>
            </w:pPr>
          </w:p>
          <w:p w14:paraId="017AA2B4" w14:textId="77777777" w:rsidR="00DB60FD" w:rsidRDefault="00000000">
            <w:pPr>
              <w:spacing w:after="58"/>
            </w:pPr>
            <w:r>
              <w:tab/>
              <w:t>{[</w:t>
            </w:r>
            <w:proofErr w:type="spellStart"/>
            <w:r>
              <w:rPr>
                <w:noProof/>
                <w:color w:val="2157AD"/>
                <w:shd w:val="clear" w:color="auto" w:fill="C9E1F3"/>
              </w:rPr>
              <w:t>PartyCType</w:t>
            </w:r>
            <w:proofErr w:type="spellEnd"/>
            <w:proofErr w:type="gramStart"/>
            <w:r>
              <w:t>]}{</w:t>
            </w:r>
            <w:proofErr w:type="gramEnd"/>
            <w:r>
              <w:t>[</w:t>
            </w:r>
            <w:r>
              <w:rPr>
                <w:b/>
                <w:noProof/>
                <w:color w:val="41A151"/>
                <w:shd w:val="clear" w:color="auto" w:fill="C9F3CD"/>
              </w:rPr>
              <w:t>endif</w:t>
            </w:r>
            <w:proofErr w:type="gramStart"/>
            <w:r>
              <w:t>]}{</w:t>
            </w:r>
            <w:proofErr w:type="gramEnd"/>
            <w:r>
              <w:t>[</w:t>
            </w:r>
            <w:r>
              <w:rPr>
                <w:b/>
                <w:noProof/>
                <w:color w:val="41A151"/>
                <w:shd w:val="clear" w:color="auto" w:fill="C9F3CD"/>
              </w:rPr>
              <w:t>if</w:t>
            </w:r>
            <w:r>
              <w:rPr>
                <w:noProof/>
                <w:color w:val="2157AD"/>
                <w:shd w:val="clear" w:color="auto" w:fill="C9F3CD"/>
              </w:rPr>
              <w:t xml:space="preserve"> </w:t>
            </w:r>
            <w:proofErr w:type="gramStart"/>
            <w:r>
              <w:rPr>
                <w:noProof/>
                <w:color w:val="2157AD"/>
                <w:shd w:val="clear" w:color="auto" w:fill="C9F3CD"/>
              </w:rPr>
              <w:t>PartyD</w:t>
            </w:r>
            <w:r>
              <w:t>]}</w:t>
            </w:r>
            <w:proofErr w:type="gramEnd"/>
            <w:r>
              <w:t>,</w:t>
            </w:r>
          </w:p>
          <w:p w14:paraId="58C08B36" w14:textId="77777777" w:rsidR="00DB60FD" w:rsidRDefault="00DB60FD">
            <w:pPr>
              <w:spacing w:after="58"/>
            </w:pPr>
          </w:p>
          <w:p w14:paraId="6DA97CD1" w14:textId="77777777" w:rsidR="00DB60FD" w:rsidRDefault="00000000">
            <w:pPr>
              <w:spacing w:after="58"/>
            </w:pPr>
            <w:r>
              <w:t>vs.</w:t>
            </w:r>
          </w:p>
          <w:p w14:paraId="1A26604E" w14:textId="77777777" w:rsidR="00DB60FD" w:rsidRDefault="00DB60FD">
            <w:pPr>
              <w:spacing w:after="58"/>
            </w:pPr>
          </w:p>
          <w:p w14:paraId="4D4945E9" w14:textId="77777777" w:rsidR="00DB60FD" w:rsidRDefault="00000000">
            <w:pPr>
              <w:spacing w:after="58"/>
            </w:pPr>
            <w:r>
              <w:t>{[</w:t>
            </w:r>
            <w:proofErr w:type="spellStart"/>
            <w:r>
              <w:rPr>
                <w:noProof/>
                <w:color w:val="2157AD"/>
                <w:shd w:val="clear" w:color="auto" w:fill="C9E1F3"/>
              </w:rPr>
              <w:t>PartyD|upper</w:t>
            </w:r>
            <w:proofErr w:type="spellEnd"/>
            <w:r>
              <w:t>]},</w:t>
            </w:r>
          </w:p>
          <w:p w14:paraId="0F0BD09E" w14:textId="77777777" w:rsidR="00DB60FD" w:rsidRDefault="00DB60FD">
            <w:pPr>
              <w:spacing w:after="58"/>
            </w:pPr>
          </w:p>
          <w:p w14:paraId="534EF020" w14:textId="77777777" w:rsidR="00DB60FD" w:rsidRDefault="00000000">
            <w:pPr>
              <w:adjustRightInd w:val="0"/>
              <w:spacing w:after="58"/>
            </w:pPr>
            <w:r>
              <w:tab/>
              <w:t>{[</w:t>
            </w:r>
            <w:proofErr w:type="spellStart"/>
            <w:r>
              <w:rPr>
                <w:noProof/>
                <w:color w:val="2157AD"/>
                <w:shd w:val="clear" w:color="auto" w:fill="C9E1F3"/>
              </w:rPr>
              <w:t>PartyDType</w:t>
            </w:r>
            <w:proofErr w:type="spellEnd"/>
            <w:proofErr w:type="gramStart"/>
            <w:r>
              <w:t>]}{</w:t>
            </w:r>
            <w:proofErr w:type="gramEnd"/>
            <w:r>
              <w:t>[</w:t>
            </w:r>
            <w:proofErr w:type="gramStart"/>
            <w:r>
              <w:rPr>
                <w:b/>
                <w:noProof/>
                <w:color w:val="41A151"/>
                <w:shd w:val="clear" w:color="auto" w:fill="C9F3CD"/>
              </w:rPr>
              <w:t>endif</w:t>
            </w:r>
            <w:r>
              <w:t>]}</w:t>
            </w:r>
            <w:proofErr w:type="gramEnd"/>
            <w:r>
              <w:t>.</w:t>
            </w:r>
          </w:p>
        </w:tc>
        <w:tc>
          <w:tcPr>
            <w:tcW w:w="360" w:type="dxa"/>
            <w:tcBorders>
              <w:top w:val="single" w:sz="6" w:space="0" w:color="FFFFFF"/>
              <w:left w:val="dotDotDash" w:sz="4" w:space="0" w:color="auto"/>
              <w:bottom w:val="single" w:sz="6" w:space="0" w:color="FFFFFF"/>
              <w:right w:val="single" w:sz="6" w:space="0" w:color="FFFFFF"/>
            </w:tcBorders>
          </w:tcPr>
          <w:p w14:paraId="165ED458" w14:textId="77777777" w:rsidR="00DB60FD" w:rsidRDefault="00DB60FD">
            <w:pPr>
              <w:adjustRightInd w:val="0"/>
              <w:spacing w:after="58"/>
            </w:pPr>
          </w:p>
        </w:tc>
        <w:tc>
          <w:tcPr>
            <w:tcW w:w="45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4F04E9D7" w14:textId="77777777" w:rsidR="00DB60FD" w:rsidRDefault="00DB60FD"/>
          <w:p w14:paraId="0A8BCDF3" w14:textId="77777777" w:rsidR="00DB60FD" w:rsidRDefault="00DB60FD"/>
          <w:p w14:paraId="3068ABE2" w14:textId="77777777" w:rsidR="00DB60FD" w:rsidRDefault="00DB60FD"/>
          <w:p w14:paraId="3A96D751" w14:textId="77777777" w:rsidR="00DB60FD" w:rsidRDefault="00DB60FD"/>
          <w:p w14:paraId="47CF0C93" w14:textId="77777777" w:rsidR="00DB60FD" w:rsidRDefault="00DB60FD"/>
          <w:p w14:paraId="6D224E8C" w14:textId="77777777" w:rsidR="00DB60FD" w:rsidRDefault="00000000">
            <w:pPr>
              <w:adjustRightInd w:val="0"/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ORDER</w:t>
            </w:r>
            <w:r>
              <w:rPr>
                <w:b/>
                <w:bCs/>
                <w:u w:val="single"/>
              </w:rPr>
              <w:fldChar w:fldCharType="begin"/>
            </w:r>
            <w:r>
              <w:rPr>
                <w:b/>
                <w:bCs/>
                <w:u w:val="single"/>
              </w:rPr>
              <w:instrText xml:space="preserve"> FILLIN "" </w:instrText>
            </w:r>
            <w:r>
              <w:rPr>
                <w:b/>
                <w:bCs/>
                <w:u w:val="single"/>
              </w:rPr>
              <w:fldChar w:fldCharType="end"/>
            </w:r>
          </w:p>
        </w:tc>
      </w:tr>
    </w:tbl>
    <w:p w14:paraId="35B8F55F" w14:textId="77777777" w:rsidR="00DB60FD" w:rsidRDefault="00DB60FD">
      <w:pPr>
        <w:tabs>
          <w:tab w:val="left" w:pos="748"/>
        </w:tabs>
        <w:spacing w:line="480" w:lineRule="auto"/>
        <w:jc w:val="both"/>
      </w:pPr>
    </w:p>
    <w:p w14:paraId="13AA1C86" w14:textId="77777777" w:rsidR="00DB60FD" w:rsidRDefault="00000000">
      <w:pPr>
        <w:autoSpaceDE w:val="0"/>
        <w:autoSpaceDN w:val="0"/>
        <w:adjustRightInd w:val="0"/>
        <w:jc w:val="both"/>
      </w:pPr>
      <w:r>
        <w:t>{[</w:t>
      </w:r>
      <w:r>
        <w:rPr>
          <w:b/>
          <w:noProof/>
          <w:color w:val="41A151"/>
          <w:shd w:val="clear" w:color="auto" w:fill="C9F3CD"/>
        </w:rPr>
        <w:t>endif</w:t>
      </w:r>
      <w:r>
        <w:t>]}</w:t>
      </w:r>
    </w:p>
    <w:p w14:paraId="00150073" w14:textId="77777777" w:rsidR="00DB60FD" w:rsidRDefault="00000000">
      <w:pPr>
        <w:autoSpaceDE w:val="0"/>
        <w:autoSpaceDN w:val="0"/>
        <w:adjustRightInd w:val="0"/>
        <w:ind w:left="120" w:firstLine="720"/>
        <w:jc w:val="both"/>
        <w:rPr>
          <w:color w:val="000000"/>
        </w:rPr>
      </w:pPr>
      <w:r>
        <w:t>Upon motion of the {[</w:t>
      </w:r>
      <w:proofErr w:type="spellStart"/>
      <w:r>
        <w:rPr>
          <w:noProof/>
          <w:color w:val="2157AD"/>
          <w:shd w:val="clear" w:color="auto" w:fill="C9E1F3"/>
        </w:rPr>
        <w:t>WhoDoWeRepresent</w:t>
      </w:r>
      <w:proofErr w:type="spellEnd"/>
      <w:r>
        <w:t>]} and pursuant to Rule 6 of the North Carolina Rules of Civil Procedure, the undersigned grants the {[</w:t>
      </w:r>
      <w:proofErr w:type="spellStart"/>
      <w:r>
        <w:rPr>
          <w:noProof/>
          <w:color w:val="2157AD"/>
          <w:shd w:val="clear" w:color="auto" w:fill="C9E1F3"/>
        </w:rPr>
        <w:t>WhoDoWeRepresent</w:t>
      </w:r>
      <w:proofErr w:type="spellEnd"/>
      <w:r>
        <w:t>]}'{[</w:t>
      </w:r>
      <w:r>
        <w:rPr>
          <w:b/>
          <w:noProof/>
          <w:color w:val="41A151"/>
          <w:shd w:val="clear" w:color="auto" w:fill="C9F3CD"/>
        </w:rPr>
        <w:t>if</w:t>
      </w:r>
      <w:r>
        <w:rPr>
          <w:noProof/>
          <w:color w:val="2157AD"/>
          <w:shd w:val="clear" w:color="auto" w:fill="C9F3CD"/>
        </w:rPr>
        <w:t xml:space="preserve"> LAST(WhoDoWeRepresent,1)!"s"</w:t>
      </w:r>
      <w:proofErr w:type="gramStart"/>
      <w:r>
        <w:t>]}s</w:t>
      </w:r>
      <w:proofErr w:type="gramEnd"/>
      <w:r>
        <w:t>{[</w:t>
      </w:r>
      <w:r>
        <w:rPr>
          <w:b/>
          <w:noProof/>
          <w:color w:val="41A151"/>
          <w:shd w:val="clear" w:color="auto" w:fill="C9F3CD"/>
        </w:rPr>
        <w:t>endif</w:t>
      </w:r>
      <w:r>
        <w:t>]} Motion for an Extension of Time.</w:t>
      </w:r>
    </w:p>
    <w:p w14:paraId="40BEDEFE" w14:textId="77777777" w:rsidR="00DB60FD" w:rsidRDefault="00DB60FD">
      <w:pPr>
        <w:autoSpaceDE w:val="0"/>
        <w:autoSpaceDN w:val="0"/>
        <w:adjustRightInd w:val="0"/>
        <w:ind w:left="120"/>
        <w:jc w:val="both"/>
      </w:pPr>
    </w:p>
    <w:p w14:paraId="757D9E59" w14:textId="77777777" w:rsidR="00DB60FD" w:rsidRDefault="00000000">
      <w:pPr>
        <w:autoSpaceDE w:val="0"/>
        <w:autoSpaceDN w:val="0"/>
        <w:adjustRightInd w:val="0"/>
        <w:ind w:left="120" w:firstLine="720"/>
        <w:jc w:val="both"/>
      </w:pPr>
      <w:r>
        <w:t>IT IS ORDERED, ADJUDGED and DECREED that the {[</w:t>
      </w:r>
      <w:proofErr w:type="spellStart"/>
      <w:r>
        <w:rPr>
          <w:noProof/>
          <w:color w:val="2157AD"/>
          <w:shd w:val="clear" w:color="auto" w:fill="C9E1F3"/>
        </w:rPr>
        <w:t>WhoDoWeRepresent</w:t>
      </w:r>
      <w:proofErr w:type="spellEnd"/>
      <w:r>
        <w:t>]} shall have an additional thirty (30) days or up to and including {[</w:t>
      </w:r>
      <w:r>
        <w:rPr>
          <w:b/>
          <w:noProof/>
          <w:color w:val="41A151"/>
          <w:shd w:val="clear" w:color="auto" w:fill="C9F3CD"/>
        </w:rPr>
        <w:t>if</w:t>
      </w:r>
      <w:r>
        <w:rPr>
          <w:noProof/>
          <w:color w:val="2157AD"/>
          <w:shd w:val="clear" w:color="auto" w:fill="C9F3CD"/>
        </w:rPr>
        <w:t xml:space="preserve"> !ServedWithComplaint</w:t>
      </w:r>
      <w:r>
        <w:t>]}{[</w:t>
      </w:r>
      <w:r>
        <w:rPr>
          <w:noProof/>
          <w:color w:val="2157AD"/>
          <w:shd w:val="clear" w:color="auto" w:fill="C9E1F3"/>
        </w:rPr>
        <w:t>DateDiscoveryDue3|format:"MMMM D, YYYY"</w:t>
      </w:r>
      <w:r>
        <w:t>]} during which to respond to {[</w:t>
      </w:r>
      <w:r>
        <w:rPr>
          <w:noProof/>
          <w:color w:val="2157AD"/>
          <w:shd w:val="clear" w:color="auto" w:fill="C9E1F3"/>
        </w:rPr>
        <w:t>InterrogatoryInformation.PartyWeAreRequestingResponseFrom|format:"Plaintiff's/Plaintiffs'/Third Party Plaintiff's/Th"</w:t>
      </w:r>
      <w:r>
        <w:t>]} {[</w:t>
      </w:r>
      <w:proofErr w:type="spellStart"/>
      <w:r>
        <w:rPr>
          <w:noProof/>
          <w:color w:val="2157AD"/>
          <w:shd w:val="clear" w:color="auto" w:fill="C9E1F3"/>
        </w:rPr>
        <w:t>RequestingExtensionFor</w:t>
      </w:r>
      <w:proofErr w:type="spellEnd"/>
      <w:r>
        <w:t>]}{[</w:t>
      </w:r>
      <w:r>
        <w:rPr>
          <w:b/>
          <w:noProof/>
          <w:color w:val="41A151"/>
          <w:shd w:val="clear" w:color="auto" w:fill="C9F3CD"/>
        </w:rPr>
        <w:t>else</w:t>
      </w:r>
      <w:r>
        <w:t>]}{[</w:t>
      </w:r>
      <w:r>
        <w:rPr>
          <w:b/>
          <w:noProof/>
          <w:color w:val="41A151"/>
          <w:shd w:val="clear" w:color="auto" w:fill="C9F3CD"/>
        </w:rPr>
        <w:t>if</w:t>
      </w:r>
      <w:r>
        <w:rPr>
          <w:noProof/>
          <w:color w:val="2157AD"/>
          <w:shd w:val="clear" w:color="auto" w:fill="C9F3CD"/>
        </w:rPr>
        <w:t xml:space="preserve"> RequestingExtensionFor != </w:t>
      </w:r>
      <w:r>
        <w:rPr>
          <w:noProof/>
          <w:color w:val="2157AD"/>
          <w:shd w:val="clear" w:color="auto" w:fill="C9F3CD"/>
        </w:rPr>
        <w:lastRenderedPageBreak/>
        <w:t>"Requests for Admission"</w:t>
      </w:r>
      <w:r>
        <w:t>]}{[</w:t>
      </w:r>
      <w:r>
        <w:rPr>
          <w:noProof/>
          <w:color w:val="2157AD"/>
          <w:shd w:val="clear" w:color="auto" w:fill="C9E1F3"/>
        </w:rPr>
        <w:t>DateDiscoveryDue5|format:"MMMM D, YYYY"</w:t>
      </w:r>
      <w:r>
        <w:t>]} during which to respond to {[</w:t>
      </w:r>
      <w:r>
        <w:rPr>
          <w:noProof/>
          <w:color w:val="2157AD"/>
          <w:shd w:val="clear" w:color="auto" w:fill="C9E1F3"/>
        </w:rPr>
        <w:t>InterrogatoryInformation.PartyWeAreRequestingResponseFrom|format:"Plaintiff's/Plaintiffs'/Third Party Plaintiff's/Th"</w:t>
      </w:r>
      <w:r>
        <w:t>]} {[</w:t>
      </w:r>
      <w:proofErr w:type="spellStart"/>
      <w:r>
        <w:rPr>
          <w:noProof/>
          <w:color w:val="2157AD"/>
          <w:shd w:val="clear" w:color="auto" w:fill="C9E1F3"/>
        </w:rPr>
        <w:t>RequestingExtensionFor</w:t>
      </w:r>
      <w:proofErr w:type="spellEnd"/>
      <w:r>
        <w:t>]}{[</w:t>
      </w:r>
      <w:r>
        <w:rPr>
          <w:b/>
          <w:noProof/>
          <w:color w:val="41A151"/>
          <w:shd w:val="clear" w:color="auto" w:fill="C9F3CD"/>
        </w:rPr>
        <w:t>elseif</w:t>
      </w:r>
      <w:r>
        <w:rPr>
          <w:noProof/>
          <w:color w:val="2157AD"/>
          <w:shd w:val="clear" w:color="auto" w:fill="C9F3CD"/>
        </w:rPr>
        <w:t xml:space="preserve"> RequestingExtensionFor != "Interrogatories" &amp;&amp; RequestingExtensionFor == "Request for Production of Documents"</w:t>
      </w:r>
      <w:r>
        <w:t>]}{[</w:t>
      </w:r>
      <w:r>
        <w:rPr>
          <w:noProof/>
          <w:color w:val="2157AD"/>
          <w:shd w:val="clear" w:color="auto" w:fill="C9E1F3"/>
        </w:rPr>
        <w:t>DateDiscoveryDue5|format:"MMMM D, YYYY"</w:t>
      </w:r>
      <w:r>
        <w:t>]} during which to respond to {[</w:t>
      </w:r>
      <w:r>
        <w:rPr>
          <w:noProof/>
          <w:color w:val="2157AD"/>
          <w:shd w:val="clear" w:color="auto" w:fill="C9E1F3"/>
        </w:rPr>
        <w:t>InterrogatoryInformation.PartyWeAreRequestingResponseFrom|format:"Plaintiff's/Plaintiffs'/Third Party Plaintiff's/Th"</w:t>
      </w:r>
      <w:r>
        <w:t>]} Request for Production of Documents and an additional thirty (30) days up to and including {[</w:t>
      </w:r>
      <w:r>
        <w:rPr>
          <w:noProof/>
          <w:color w:val="2157AD"/>
          <w:shd w:val="clear" w:color="auto" w:fill="C9E1F3"/>
        </w:rPr>
        <w:t>DateDiscoveryDue4|format:"MMMM D, YYYY"</w:t>
      </w:r>
      <w:r>
        <w:t>]} during which to respond to {[</w:t>
      </w:r>
      <w:r>
        <w:rPr>
          <w:noProof/>
          <w:color w:val="2157AD"/>
          <w:shd w:val="clear" w:color="auto" w:fill="C9E1F3"/>
        </w:rPr>
        <w:t>InterrogatoryInformation.PartyWeAreRequestingResponseFrom|format:"Plaintiff's/Plaintiffs'/Third Party Plaintiff's/Th"</w:t>
      </w:r>
      <w:r>
        <w:t>]} Requests for Admission{[</w:t>
      </w:r>
      <w:r>
        <w:rPr>
          <w:b/>
          <w:noProof/>
          <w:color w:val="41A151"/>
          <w:shd w:val="clear" w:color="auto" w:fill="C9F3CD"/>
        </w:rPr>
        <w:t>elseif</w:t>
      </w:r>
      <w:r>
        <w:rPr>
          <w:noProof/>
          <w:color w:val="2157AD"/>
          <w:shd w:val="clear" w:color="auto" w:fill="C9F3CD"/>
        </w:rPr>
        <w:t xml:space="preserve"> RequestingExtensionFor == "Interrogatories" &amp;&amp; RequestingExtensionFor != "Request for Production of Documents"</w:t>
      </w:r>
      <w:r>
        <w:t>]}{[</w:t>
      </w:r>
      <w:r>
        <w:rPr>
          <w:noProof/>
          <w:color w:val="2157AD"/>
          <w:shd w:val="clear" w:color="auto" w:fill="C9E1F3"/>
        </w:rPr>
        <w:t>DateDiscoveryDue5|format:"MMMM D, YYYY"</w:t>
      </w:r>
      <w:r>
        <w:t>]} during which to respond to {[</w:t>
      </w:r>
      <w:r>
        <w:rPr>
          <w:noProof/>
          <w:color w:val="2157AD"/>
          <w:shd w:val="clear" w:color="auto" w:fill="C9E1F3"/>
        </w:rPr>
        <w:t>InterrogatoryInformation.PartyWeAreRequestingResponseFrom|format:"Plaintiff's/Plaintiffs'/Third Party Plaintiff's/Th"</w:t>
      </w:r>
      <w:r>
        <w:t>]} Interrogatories and an additional thirty (30) days up to and including {[</w:t>
      </w:r>
      <w:r>
        <w:rPr>
          <w:noProof/>
          <w:color w:val="2157AD"/>
          <w:shd w:val="clear" w:color="auto" w:fill="C9E1F3"/>
        </w:rPr>
        <w:t>DateDiscoveryDue4|format:"MMMM D, YYYY"</w:t>
      </w:r>
      <w:r>
        <w:t>]} during which to respond to {[</w:t>
      </w:r>
      <w:r>
        <w:rPr>
          <w:noProof/>
          <w:color w:val="2157AD"/>
          <w:shd w:val="clear" w:color="auto" w:fill="C9E1F3"/>
        </w:rPr>
        <w:t>InterrogatoryInformation.PartyWeAreRequestingResponseFrom|format:"Plaintiff's/Plaintiffs'/Third Party Plaintiff's/Th"</w:t>
      </w:r>
      <w:r>
        <w:t>]} Requests for Admission{[</w:t>
      </w:r>
      <w:r>
        <w:rPr>
          <w:b/>
          <w:noProof/>
          <w:color w:val="41A151"/>
          <w:shd w:val="clear" w:color="auto" w:fill="C9F3CD"/>
        </w:rPr>
        <w:t>elseif</w:t>
      </w:r>
      <w:r>
        <w:rPr>
          <w:noProof/>
          <w:color w:val="2157AD"/>
          <w:shd w:val="clear" w:color="auto" w:fill="C9F3CD"/>
        </w:rPr>
        <w:t xml:space="preserve"> RequestingExtensionFor == "Interrogatories" &amp;&amp; RequestingExtensionFor == "Request for Production of Documents" &amp;&amp; RequestingExtensionFor == "Requests for Admission"</w:t>
      </w:r>
      <w:r>
        <w:t>]}{[</w:t>
      </w:r>
      <w:r>
        <w:rPr>
          <w:noProof/>
          <w:color w:val="2157AD"/>
          <w:shd w:val="clear" w:color="auto" w:fill="C9E1F3"/>
        </w:rPr>
        <w:t>DateDiscoveryDue5|format:"MMMM D, YYYY"</w:t>
      </w:r>
      <w:r>
        <w:t>]} during which to respond to {[</w:t>
      </w:r>
      <w:r>
        <w:rPr>
          <w:noProof/>
          <w:color w:val="2157AD"/>
          <w:shd w:val="clear" w:color="auto" w:fill="C9E1F3"/>
        </w:rPr>
        <w:t>InterrogatoryInformation.PartyWeAreRequestingResponseFrom|format:"Plaintiff's/Plaintiffs'/Third Party Plaintiff's/Th"</w:t>
      </w:r>
      <w:r>
        <w:t>]} Interrogatories and Request for Production of Documents and an additional thirty (30) days up to and including {[</w:t>
      </w:r>
      <w:r>
        <w:rPr>
          <w:noProof/>
          <w:color w:val="2157AD"/>
          <w:shd w:val="clear" w:color="auto" w:fill="C9E1F3"/>
        </w:rPr>
        <w:t>DateDiscoveryDue4|format:"MMMM D, YYYY"</w:t>
      </w:r>
      <w:r>
        <w:t>]} during which to respond to {[</w:t>
      </w:r>
      <w:r>
        <w:rPr>
          <w:noProof/>
          <w:color w:val="2157AD"/>
          <w:shd w:val="clear" w:color="auto" w:fill="C9E1F3"/>
        </w:rPr>
        <w:t>InterrogatoryInformation.PartyWeAreRequestingResponseFrom|format:"Plaintiff's/Plaintiffs'/Third Party Plaintiff's/Th"</w:t>
      </w:r>
      <w:r>
        <w:t>]} Requests for Admission{[</w:t>
      </w:r>
      <w:r>
        <w:rPr>
          <w:b/>
          <w:noProof/>
          <w:color w:val="41A151"/>
          <w:shd w:val="clear" w:color="auto" w:fill="C9F3CD"/>
        </w:rPr>
        <w:t>else</w:t>
      </w:r>
      <w:r>
        <w:t>]}{[</w:t>
      </w:r>
      <w:r>
        <w:rPr>
          <w:noProof/>
          <w:color w:val="2157AD"/>
          <w:shd w:val="clear" w:color="auto" w:fill="C9E1F3"/>
        </w:rPr>
        <w:t>DateDiscoveryDue4|format:"MMMM D, YYYY"</w:t>
      </w:r>
      <w:r>
        <w:t>]} during which to respond to {[</w:t>
      </w:r>
      <w:r>
        <w:rPr>
          <w:noProof/>
          <w:color w:val="2157AD"/>
          <w:shd w:val="clear" w:color="auto" w:fill="C9E1F3"/>
        </w:rPr>
        <w:t>InterrogatoryInformation.PartyWeAreRequestingResponseFrom|format:"Plaintiff's/Plaintiffs'/Third Party Plaintiff's/Th"</w:t>
      </w:r>
      <w:r>
        <w:t>]} Requests for Admission{[</w:t>
      </w:r>
      <w:r>
        <w:rPr>
          <w:b/>
          <w:noProof/>
          <w:color w:val="41A151"/>
          <w:shd w:val="clear" w:color="auto" w:fill="C9F3CD"/>
        </w:rPr>
        <w:t>endif</w:t>
      </w:r>
      <w:r>
        <w:t>]}{[</w:t>
      </w:r>
      <w:r>
        <w:rPr>
          <w:b/>
          <w:noProof/>
          <w:color w:val="41A151"/>
          <w:shd w:val="clear" w:color="auto" w:fill="C9F3CD"/>
        </w:rPr>
        <w:t>endif</w:t>
      </w:r>
      <w:r>
        <w:t>]}</w:t>
      </w:r>
      <w:r>
        <w:rPr>
          <w:color w:val="000000"/>
        </w:rPr>
        <w:fldChar w:fldCharType="begin" w:fldLock="1"/>
      </w:r>
      <w:r>
        <w:rPr>
          <w:color w:val="000000"/>
        </w:rPr>
        <w:instrText xml:space="preserve">MERGEFIELD  FILLIN "60 days from date of service" </w:instrText>
      </w:r>
      <w:r>
        <w:rPr>
          <w:color w:val="000000"/>
        </w:rPr>
        <w:fldChar w:fldCharType="end"/>
      </w:r>
      <w:r>
        <w:rPr>
          <w:color w:val="000000"/>
        </w:rPr>
        <w:t>.</w:t>
      </w:r>
    </w:p>
    <w:p w14:paraId="6F30AF45" w14:textId="77777777" w:rsidR="00DB60FD" w:rsidRDefault="00DB60FD">
      <w:pPr>
        <w:autoSpaceDE w:val="0"/>
        <w:autoSpaceDN w:val="0"/>
        <w:adjustRightInd w:val="0"/>
        <w:ind w:left="120" w:firstLine="720"/>
        <w:jc w:val="both"/>
        <w:rPr>
          <w:color w:val="000000"/>
        </w:rPr>
      </w:pPr>
    </w:p>
    <w:p w14:paraId="39C0DC7C" w14:textId="77777777" w:rsidR="00DB60FD" w:rsidRDefault="00000000">
      <w:pPr>
        <w:tabs>
          <w:tab w:val="left" w:pos="988"/>
        </w:tabs>
        <w:autoSpaceDE w:val="0"/>
        <w:autoSpaceDN w:val="0"/>
        <w:adjustRightInd w:val="0"/>
        <w:ind w:left="240" w:firstLine="720"/>
        <w:rPr>
          <w:color w:val="000000"/>
        </w:rPr>
      </w:pPr>
      <w:r>
        <w:t>This the _____ day of ______________________</w:t>
      </w:r>
      <w:r>
        <w:fldChar w:fldCharType="begin" w:fldLock="1"/>
      </w:r>
      <w:r>
        <w:instrText xml:space="preserve">MERGEFIELD  FILLIN "" </w:instrText>
      </w:r>
      <w:r>
        <w:fldChar w:fldCharType="end"/>
      </w:r>
      <w:r>
        <w:t>, {[</w:t>
      </w:r>
      <w:proofErr w:type="spellStart"/>
      <w:r>
        <w:rPr>
          <w:noProof/>
          <w:color w:val="2157AD"/>
          <w:shd w:val="clear" w:color="auto" w:fill="C9E1F3"/>
        </w:rPr>
        <w:t>TODAY|format</w:t>
      </w:r>
      <w:proofErr w:type="spellEnd"/>
      <w:r>
        <w:rPr>
          <w:noProof/>
          <w:color w:val="2157AD"/>
          <w:shd w:val="clear" w:color="auto" w:fill="C9E1F3"/>
        </w:rPr>
        <w:t>:"YYYY"</w:t>
      </w:r>
      <w:r>
        <w:t>]}</w:t>
      </w:r>
      <w:r>
        <w:rPr>
          <w:color w:val="000000"/>
        </w:rPr>
        <w:t>.</w:t>
      </w:r>
    </w:p>
    <w:p w14:paraId="36D7429C" w14:textId="77777777" w:rsidR="00DB60FD" w:rsidRDefault="00DB60FD">
      <w:pPr>
        <w:autoSpaceDE w:val="0"/>
        <w:autoSpaceDN w:val="0"/>
        <w:adjustRightInd w:val="0"/>
        <w:ind w:left="240"/>
      </w:pPr>
    </w:p>
    <w:p w14:paraId="7B233209" w14:textId="77777777" w:rsidR="00DB60FD" w:rsidRDefault="00DB60FD">
      <w:pPr>
        <w:autoSpaceDE w:val="0"/>
        <w:autoSpaceDN w:val="0"/>
        <w:adjustRightInd w:val="0"/>
        <w:ind w:left="240"/>
      </w:pPr>
    </w:p>
    <w:p w14:paraId="10437B88" w14:textId="77777777" w:rsidR="00DB60FD" w:rsidRDefault="00DB60FD">
      <w:pPr>
        <w:autoSpaceDE w:val="0"/>
        <w:autoSpaceDN w:val="0"/>
        <w:adjustRightInd w:val="0"/>
        <w:ind w:left="3720" w:firstLine="1440"/>
      </w:pPr>
    </w:p>
    <w:p w14:paraId="07E6D86B" w14:textId="77777777" w:rsidR="00DB60FD" w:rsidRDefault="00000000">
      <w:pPr>
        <w:autoSpaceDE w:val="0"/>
        <w:autoSpaceDN w:val="0"/>
        <w:adjustRightInd w:val="0"/>
        <w:ind w:left="3720" w:firstLine="1440"/>
      </w:pPr>
      <w:r>
        <w:t>__________________________________</w:t>
      </w:r>
    </w:p>
    <w:p w14:paraId="3E092357" w14:textId="77777777" w:rsidR="00DB60FD" w:rsidRDefault="00000000">
      <w:pPr>
        <w:autoSpaceDE w:val="0"/>
        <w:autoSpaceDN w:val="0"/>
        <w:adjustRightInd w:val="0"/>
        <w:ind w:left="240"/>
        <w:rPr>
          <w:color w:val="000000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Clerk of the Superior Court</w:t>
      </w:r>
    </w:p>
    <w:p w14:paraId="7F9D895B" w14:textId="77777777" w:rsidR="00DB60FD" w:rsidRDefault="00000000">
      <w:pPr>
        <w:autoSpaceDE w:val="0"/>
        <w:autoSpaceDN w:val="0"/>
        <w:adjustRightInd w:val="0"/>
        <w:ind w:left="240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   {[</w:t>
      </w:r>
      <w:proofErr w:type="spellStart"/>
      <w:r>
        <w:rPr>
          <w:noProof/>
          <w:color w:val="2157AD"/>
          <w:shd w:val="clear" w:color="auto" w:fill="C9E1F3"/>
        </w:rPr>
        <w:t>Accident.</w:t>
      </w:r>
      <w:proofErr w:type="gramStart"/>
      <w:r>
        <w:rPr>
          <w:noProof/>
          <w:color w:val="2157AD"/>
          <w:shd w:val="clear" w:color="auto" w:fill="C9E1F3"/>
        </w:rPr>
        <w:t>County</w:t>
      </w:r>
      <w:proofErr w:type="spellEnd"/>
      <w:r>
        <w:rPr>
          <w:color w:val="000000"/>
        </w:rPr>
        <w:t>]}</w:t>
      </w:r>
      <w:proofErr w:type="gramEnd"/>
      <w:r>
        <w:rPr>
          <w:color w:val="000000"/>
        </w:rPr>
        <w:t xml:space="preserve"> County, </w:t>
      </w:r>
      <w:smartTag w:uri="urn:schemas-microsoft-com:office:smarttags" w:element="place">
        <w:r>
          <w:rPr>
            <w:color w:val="000000"/>
          </w:rPr>
          <w:t>North Carolina</w:t>
        </w:r>
      </w:smartTag>
    </w:p>
    <w:sectPr w:rsidR="00DB60FD">
      <w:footerReference w:type="default" r:id="rId7"/>
      <w:pgSz w:w="12240" w:h="15840" w:code="1"/>
      <w:pgMar w:top="1440" w:right="1440" w:bottom="1440" w:left="1210" w:header="1195" w:footer="475" w:gutter="0"/>
      <w:paperSrc w:first="261" w:other="26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998CA8" w14:textId="77777777" w:rsidR="00C2655F" w:rsidRDefault="00C2655F">
      <w:r>
        <w:separator/>
      </w:r>
    </w:p>
  </w:endnote>
  <w:endnote w:type="continuationSeparator" w:id="0">
    <w:p w14:paraId="14C9F449" w14:textId="77777777" w:rsidR="00C2655F" w:rsidRDefault="00C265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7A871" w14:textId="77777777" w:rsidR="00DB60FD" w:rsidRDefault="00DB60FD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ECCEA" w14:textId="77777777" w:rsidR="00C2655F" w:rsidRDefault="00C2655F">
      <w:r>
        <w:separator/>
      </w:r>
    </w:p>
  </w:footnote>
  <w:footnote w:type="continuationSeparator" w:id="0">
    <w:p w14:paraId="4CF0E8F9" w14:textId="77777777" w:rsidR="00C2655F" w:rsidRDefault="00C265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82A9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" w15:restartNumberingAfterBreak="0">
    <w:nsid w:val="15A63AB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1440"/>
        </w:tabs>
        <w:ind w:firstLine="864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" w15:restartNumberingAfterBreak="0">
    <w:nsid w:val="1A4B6AF9"/>
    <w:multiLevelType w:val="hybridMultilevel"/>
    <w:tmpl w:val="FFFFFFFF"/>
    <w:lvl w:ilvl="0" w:tplc="F1166724">
      <w:start w:val="1"/>
      <w:numFmt w:val="decimal"/>
      <w:lvlText w:val="%1."/>
      <w:lvlJc w:val="left"/>
      <w:pPr>
        <w:tabs>
          <w:tab w:val="num" w:pos="1440"/>
        </w:tabs>
        <w:ind w:firstLine="864"/>
      </w:pPr>
      <w:rPr>
        <w:rFonts w:ascii="Times New Roman" w:eastAsia="Times New Roman" w:hAnsi="Times New Roman"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" w15:restartNumberingAfterBreak="0">
    <w:nsid w:val="22D80268"/>
    <w:multiLevelType w:val="hybridMultilevel"/>
    <w:tmpl w:val="FFFFFFFF"/>
    <w:lvl w:ilvl="0" w:tplc="D2A80B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3FC404CA"/>
    <w:multiLevelType w:val="hybridMultilevel"/>
    <w:tmpl w:val="FFFFFFFF"/>
    <w:lvl w:ilvl="0" w:tplc="4404D5BC">
      <w:start w:val="1"/>
      <w:numFmt w:val="decimal"/>
      <w:lvlText w:val="%1."/>
      <w:lvlJc w:val="left"/>
      <w:pPr>
        <w:tabs>
          <w:tab w:val="num" w:pos="1080"/>
        </w:tabs>
        <w:ind w:firstLine="720"/>
      </w:pPr>
      <w:rPr>
        <w:rFonts w:cs="Times New Roman" w:hint="default"/>
      </w:rPr>
    </w:lvl>
    <w:lvl w:ilvl="1" w:tplc="498CF3F8">
      <w:start w:val="2"/>
      <w:numFmt w:val="decimal"/>
      <w:lvlText w:val="%2."/>
      <w:lvlJc w:val="left"/>
      <w:pPr>
        <w:tabs>
          <w:tab w:val="num" w:pos="1440"/>
        </w:tabs>
        <w:ind w:firstLine="864"/>
      </w:pPr>
      <w:rPr>
        <w:rFonts w:ascii="Times New Roman" w:eastAsia="Times New Roman" w:hAnsi="Times New Roman" w:cs="Times New Roman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5" w15:restartNumberingAfterBreak="0">
    <w:nsid w:val="40D8677D"/>
    <w:multiLevelType w:val="hybridMultilevel"/>
    <w:tmpl w:val="FFFFFFFF"/>
    <w:lvl w:ilvl="0" w:tplc="DA1E403A">
      <w:start w:val="1"/>
      <w:numFmt w:val="decimal"/>
      <w:lvlText w:val="%1."/>
      <w:lvlJc w:val="left"/>
      <w:pPr>
        <w:tabs>
          <w:tab w:val="num" w:pos="1440"/>
        </w:tabs>
        <w:ind w:firstLine="864"/>
      </w:pPr>
      <w:rPr>
        <w:rFonts w:ascii="Times New Roman" w:eastAsia="Times New Roman" w:hAnsi="Times New Roman"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6" w15:restartNumberingAfterBreak="0">
    <w:nsid w:val="41DD044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1080"/>
        </w:tabs>
        <w:ind w:firstLine="720"/>
      </w:pPr>
      <w:rPr>
        <w:rFonts w:cs="Times New Roman" w:hint="default"/>
      </w:rPr>
    </w:lvl>
    <w:lvl w:ilvl="1">
      <w:start w:val="2"/>
      <w:numFmt w:val="decimal"/>
      <w:lvlText w:val="%2."/>
      <w:lvlJc w:val="left"/>
      <w:pPr>
        <w:tabs>
          <w:tab w:val="num" w:pos="1440"/>
        </w:tabs>
        <w:ind w:firstLine="864"/>
      </w:pPr>
      <w:rPr>
        <w:rFonts w:ascii="Times New Roman" w:eastAsia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7" w15:restartNumberingAfterBreak="0">
    <w:nsid w:val="49E81D4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1440"/>
        </w:tabs>
        <w:ind w:firstLine="864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8" w15:restartNumberingAfterBreak="0">
    <w:nsid w:val="52EC6969"/>
    <w:multiLevelType w:val="hybridMultilevel"/>
    <w:tmpl w:val="FFFFFFFF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9" w15:restartNumberingAfterBreak="0">
    <w:nsid w:val="6C9734E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0" w15:restartNumberingAfterBreak="0">
    <w:nsid w:val="6F0C642A"/>
    <w:multiLevelType w:val="hybridMultilevel"/>
    <w:tmpl w:val="FFFFFFFF"/>
    <w:lvl w:ilvl="0" w:tplc="498CF3F8">
      <w:start w:val="2"/>
      <w:numFmt w:val="decimal"/>
      <w:lvlText w:val="%1."/>
      <w:lvlJc w:val="left"/>
      <w:pPr>
        <w:tabs>
          <w:tab w:val="num" w:pos="1440"/>
        </w:tabs>
        <w:ind w:firstLine="864"/>
      </w:pPr>
      <w:rPr>
        <w:rFonts w:ascii="Times New Roman" w:eastAsia="Times New Roman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 w15:restartNumberingAfterBreak="0">
    <w:nsid w:val="75616B7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1440"/>
        </w:tabs>
        <w:ind w:firstLine="864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2" w15:restartNumberingAfterBreak="0">
    <w:nsid w:val="7B524DA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1440"/>
        </w:tabs>
        <w:ind w:left="432" w:firstLine="432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3" w15:restartNumberingAfterBreak="0">
    <w:nsid w:val="7D61572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num w:numId="1" w16cid:durableId="2130389061">
    <w:abstractNumId w:val="5"/>
  </w:num>
  <w:num w:numId="2" w16cid:durableId="661467856">
    <w:abstractNumId w:val="13"/>
  </w:num>
  <w:num w:numId="3" w16cid:durableId="225147701">
    <w:abstractNumId w:val="9"/>
  </w:num>
  <w:num w:numId="4" w16cid:durableId="1967158785">
    <w:abstractNumId w:val="12"/>
  </w:num>
  <w:num w:numId="5" w16cid:durableId="1619414177">
    <w:abstractNumId w:val="7"/>
  </w:num>
  <w:num w:numId="6" w16cid:durableId="275721095">
    <w:abstractNumId w:val="2"/>
  </w:num>
  <w:num w:numId="7" w16cid:durableId="305748412">
    <w:abstractNumId w:val="1"/>
  </w:num>
  <w:num w:numId="8" w16cid:durableId="1345745405">
    <w:abstractNumId w:val="10"/>
  </w:num>
  <w:num w:numId="9" w16cid:durableId="1310985644">
    <w:abstractNumId w:val="11"/>
  </w:num>
  <w:num w:numId="10" w16cid:durableId="641471310">
    <w:abstractNumId w:val="3"/>
  </w:num>
  <w:num w:numId="11" w16cid:durableId="1412701023">
    <w:abstractNumId w:val="8"/>
  </w:num>
  <w:num w:numId="12" w16cid:durableId="1176264605">
    <w:abstractNumId w:val="4"/>
  </w:num>
  <w:num w:numId="13" w16cid:durableId="1241521376">
    <w:abstractNumId w:val="0"/>
  </w:num>
  <w:num w:numId="14" w16cid:durableId="17410969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isplayHorizontalDrawingGridEvery w:val="2"/>
  <w:displayVerticalDrawingGridEvery w:val="2"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B60FD"/>
    <w:rsid w:val="00545F8B"/>
    <w:rsid w:val="00C2655F"/>
    <w:rsid w:val="00C849C0"/>
    <w:rsid w:val="00DB6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State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3FE77CA2"/>
  <w14:defaultImageDpi w14:val="96"/>
  <w15:docId w15:val="{24FE65F9-00B3-4A92-9571-60FB446CE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autoSpaceDE w:val="0"/>
      <w:autoSpaceDN w:val="0"/>
      <w:adjustRightInd w:val="0"/>
    </w:pPr>
    <w:rPr>
      <w:rFonts w:ascii="Arial" w:hAnsi="Arial" w:cs="Arial"/>
      <w:color w:val="000000"/>
      <w:u w:color="000000"/>
    </w:rPr>
  </w:style>
  <w:style w:type="character" w:customStyle="1" w:styleId="FooterChar">
    <w:name w:val="Footer Char"/>
    <w:link w:val="Footer"/>
    <w:uiPriority w:val="99"/>
    <w:semiHidden/>
    <w:locked/>
    <w:rPr>
      <w:rFonts w:cs="Times New Roman"/>
      <w:sz w:val="24"/>
      <w:szCs w:val="24"/>
    </w:rPr>
  </w:style>
  <w:style w:type="character" w:styleId="PageNumber">
    <w:name w:val="page number"/>
    <w:uiPriority w:val="99"/>
    <w:rPr>
      <w:rFonts w:cs="Times New Roman"/>
      <w:color w:val="000000"/>
      <w:u w:color="000000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semiHidden/>
    <w:locked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054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HotDocs\hotdoc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hotdocs.dotx</Template>
  <TotalTime>1</TotalTime>
  <Pages>8</Pages>
  <Words>954</Words>
  <Characters>9121</Characters>
  <Application>Microsoft Office Word</Application>
  <DocSecurity>0</DocSecurity>
  <Lines>314</Lines>
  <Paragraphs>118</Paragraphs>
  <ScaleCrop>false</ScaleCrop>
  <Company>Reed Elsevier PLC</Company>
  <LinksUpToDate>false</LinksUpToDate>
  <CharactersWithSpaces>9957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Motion and Order for Extension of Time to Respond to Discovery</dc:title>
  <dc:subject/>
  <dc:creator> </dc:creator>
  <cp:keywords/>
  <dc:description/>
  <cp:lastModifiedBy>Kim Mayberry</cp:lastModifiedBy>
  <cp:revision>2</cp:revision>
  <dcterms:created xsi:type="dcterms:W3CDTF">2026-02-05T20:37:00Z</dcterms:created>
  <dcterms:modified xsi:type="dcterms:W3CDTF">2026-02-05T20:37:00Z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843c1596-3128-4b81-a351-bba69ed5e390</vt:lpwstr>
  </property>
</Properties>
</file>